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94729" w14:textId="65C087C6" w:rsidR="00BA75E0" w:rsidRDefault="00AE557F" w:rsidP="00AE557F">
      <w:pPr>
        <w:pStyle w:val="Title"/>
        <w:tabs>
          <w:tab w:val="left" w:pos="1260"/>
        </w:tabs>
        <w:jc w:val="right"/>
      </w:pPr>
      <w:r>
        <w:rPr>
          <w:noProof/>
        </w:rPr>
        <w:drawing>
          <wp:inline distT="0" distB="0" distL="0" distR="0" wp14:anchorId="26259258" wp14:editId="2471689F">
            <wp:extent cx="1007625" cy="106984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625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250F" w14:textId="700E93CE" w:rsidR="00A83E23" w:rsidRDefault="00A83E23">
      <w:pPr>
        <w:pStyle w:val="Title"/>
        <w:jc w:val="right"/>
      </w:pPr>
      <w:r w:rsidRPr="00A83E23">
        <w:t>SculptER</w:t>
      </w:r>
    </w:p>
    <w:p w14:paraId="1846E3FB" w14:textId="12874FA5" w:rsidR="0007416A" w:rsidRDefault="00FB6D53">
      <w:pPr>
        <w:pStyle w:val="Title"/>
        <w:jc w:val="right"/>
      </w:pPr>
      <w:r>
        <w:t>Vizija</w:t>
      </w:r>
    </w:p>
    <w:p w14:paraId="72A4C8EE" w14:textId="77777777" w:rsidR="0007416A" w:rsidRDefault="0007416A">
      <w:pPr>
        <w:pStyle w:val="Title"/>
        <w:jc w:val="right"/>
      </w:pPr>
    </w:p>
    <w:p w14:paraId="36BD4DDE" w14:textId="1CF4A419" w:rsidR="0007416A" w:rsidRDefault="00FB6D53">
      <w:pPr>
        <w:pStyle w:val="Title"/>
        <w:jc w:val="right"/>
        <w:rPr>
          <w:sz w:val="28"/>
        </w:rPr>
      </w:pPr>
      <w:r>
        <w:rPr>
          <w:sz w:val="28"/>
        </w:rPr>
        <w:t>Verzija</w:t>
      </w:r>
      <w:r w:rsidR="004D226D">
        <w:rPr>
          <w:sz w:val="28"/>
        </w:rPr>
        <w:t xml:space="preserve"> </w:t>
      </w:r>
      <w:r w:rsidR="00A83E23">
        <w:rPr>
          <w:sz w:val="28"/>
        </w:rPr>
        <w:t>0.</w:t>
      </w:r>
      <w:r w:rsidR="00E17306">
        <w:rPr>
          <w:sz w:val="28"/>
        </w:rPr>
        <w:t>5</w:t>
      </w:r>
    </w:p>
    <w:p w14:paraId="17611DC9" w14:textId="77777777" w:rsidR="0007416A" w:rsidRDefault="0007416A">
      <w:pPr>
        <w:pStyle w:val="Title"/>
        <w:rPr>
          <w:sz w:val="28"/>
        </w:rPr>
      </w:pPr>
    </w:p>
    <w:p w14:paraId="03C05D39" w14:textId="77777777" w:rsidR="0007416A" w:rsidRDefault="0007416A"/>
    <w:p w14:paraId="59F271BE" w14:textId="77777777" w:rsidR="0007416A" w:rsidRDefault="0007416A">
      <w:pPr>
        <w:sectPr w:rsidR="0007416A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450273F1" w14:textId="53561690" w:rsidR="0007416A" w:rsidRDefault="00FB6D53">
      <w:pPr>
        <w:pStyle w:val="Title"/>
      </w:pPr>
      <w: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7416A" w14:paraId="0F390B88" w14:textId="77777777">
        <w:tc>
          <w:tcPr>
            <w:tcW w:w="2304" w:type="dxa"/>
          </w:tcPr>
          <w:p w14:paraId="0A26D04D" w14:textId="303AD78D" w:rsidR="0007416A" w:rsidRDefault="00FB6D5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0E11D518" w14:textId="3E7A0B27" w:rsidR="0007416A" w:rsidRDefault="00FB6D5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Verzij</w:t>
            </w:r>
            <w:r w:rsidR="004977FB">
              <w:rPr>
                <w:b/>
              </w:rPr>
              <w:t>a</w:t>
            </w:r>
          </w:p>
        </w:tc>
        <w:tc>
          <w:tcPr>
            <w:tcW w:w="3744" w:type="dxa"/>
          </w:tcPr>
          <w:p w14:paraId="5D28B942" w14:textId="38E4EAB0" w:rsidR="0007416A" w:rsidRDefault="00FB6D5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2304" w:type="dxa"/>
          </w:tcPr>
          <w:p w14:paraId="7E57F403" w14:textId="45280812" w:rsidR="0007416A" w:rsidRDefault="00FB6D5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07416A" w14:paraId="68D63FDD" w14:textId="77777777">
        <w:tc>
          <w:tcPr>
            <w:tcW w:w="2304" w:type="dxa"/>
          </w:tcPr>
          <w:p w14:paraId="1A7C1E60" w14:textId="4734F1A5" w:rsidR="0007416A" w:rsidRDefault="00FB6D53">
            <w:pPr>
              <w:pStyle w:val="Tabletext"/>
            </w:pPr>
            <w:r>
              <w:t>03.05.2024.</w:t>
            </w:r>
          </w:p>
        </w:tc>
        <w:tc>
          <w:tcPr>
            <w:tcW w:w="1152" w:type="dxa"/>
          </w:tcPr>
          <w:p w14:paraId="26A604AB" w14:textId="001DED71" w:rsidR="0007416A" w:rsidRDefault="00FB6D53">
            <w:pPr>
              <w:pStyle w:val="Tabletext"/>
            </w:pPr>
            <w:r>
              <w:t>0.1</w:t>
            </w:r>
          </w:p>
        </w:tc>
        <w:tc>
          <w:tcPr>
            <w:tcW w:w="3744" w:type="dxa"/>
          </w:tcPr>
          <w:p w14:paraId="4A0DEC03" w14:textId="0A87B7AD" w:rsidR="0007416A" w:rsidRDefault="00DA5D3D">
            <w:pPr>
              <w:pStyle w:val="Tabletext"/>
            </w:pPr>
            <w:r>
              <w:t>Rad na uvodu</w:t>
            </w:r>
            <w:r w:rsidR="0045448C">
              <w:t xml:space="preserve"> i pozicionianju</w:t>
            </w:r>
          </w:p>
        </w:tc>
        <w:tc>
          <w:tcPr>
            <w:tcW w:w="2304" w:type="dxa"/>
          </w:tcPr>
          <w:p w14:paraId="13240B68" w14:textId="1D3DBE10" w:rsidR="0007416A" w:rsidRPr="00FB6D53" w:rsidRDefault="00FB6D53">
            <w:pPr>
              <w:pStyle w:val="Tabletext"/>
              <w:rPr>
                <w:lang w:val="sr-Latn-RS"/>
              </w:rPr>
            </w:pPr>
            <w:r>
              <w:t>Nikola Savi</w:t>
            </w:r>
            <w:r>
              <w:rPr>
                <w:lang w:val="sr-Latn-RS"/>
              </w:rPr>
              <w:t>ć</w:t>
            </w:r>
          </w:p>
        </w:tc>
      </w:tr>
      <w:tr w:rsidR="0007416A" w14:paraId="69327679" w14:textId="77777777">
        <w:tc>
          <w:tcPr>
            <w:tcW w:w="2304" w:type="dxa"/>
          </w:tcPr>
          <w:p w14:paraId="7E5CEC21" w14:textId="2D398DAB" w:rsidR="0007416A" w:rsidRDefault="008612EB">
            <w:pPr>
              <w:pStyle w:val="Tabletext"/>
            </w:pPr>
            <w:r>
              <w:t>07.05.2024.</w:t>
            </w:r>
          </w:p>
        </w:tc>
        <w:tc>
          <w:tcPr>
            <w:tcW w:w="1152" w:type="dxa"/>
          </w:tcPr>
          <w:p w14:paraId="4DDBAEF0" w14:textId="7949B679" w:rsidR="0007416A" w:rsidRDefault="008612EB">
            <w:pPr>
              <w:pStyle w:val="Tabletext"/>
            </w:pPr>
            <w:r>
              <w:t>0.</w:t>
            </w:r>
            <w:r w:rsidR="00B966F1">
              <w:t>2</w:t>
            </w:r>
          </w:p>
        </w:tc>
        <w:tc>
          <w:tcPr>
            <w:tcW w:w="3744" w:type="dxa"/>
          </w:tcPr>
          <w:p w14:paraId="7FD31E40" w14:textId="13770A93" w:rsidR="0007416A" w:rsidRDefault="008612EB">
            <w:pPr>
              <w:pStyle w:val="Tabletext"/>
            </w:pPr>
            <w:r>
              <w:t>Ispravljene gramatičke greške i urađene tačke 3.1, 3.2, 3.3 i 3.4</w:t>
            </w:r>
          </w:p>
        </w:tc>
        <w:tc>
          <w:tcPr>
            <w:tcW w:w="2304" w:type="dxa"/>
          </w:tcPr>
          <w:p w14:paraId="613C811F" w14:textId="20F4D44D" w:rsidR="0007416A" w:rsidRDefault="008612EB">
            <w:pPr>
              <w:pStyle w:val="Tabletext"/>
            </w:pPr>
            <w:r>
              <w:t>Nikola Savić</w:t>
            </w:r>
          </w:p>
        </w:tc>
      </w:tr>
      <w:tr w:rsidR="0007416A" w14:paraId="7CE65024" w14:textId="77777777">
        <w:tc>
          <w:tcPr>
            <w:tcW w:w="2304" w:type="dxa"/>
          </w:tcPr>
          <w:p w14:paraId="4FF7F598" w14:textId="691C435F" w:rsidR="0007416A" w:rsidRDefault="00B966F1">
            <w:pPr>
              <w:pStyle w:val="Tabletext"/>
            </w:pPr>
            <w:r>
              <w:t>09.05.2024.</w:t>
            </w:r>
          </w:p>
        </w:tc>
        <w:tc>
          <w:tcPr>
            <w:tcW w:w="1152" w:type="dxa"/>
          </w:tcPr>
          <w:p w14:paraId="7695A8CC" w14:textId="6B72A2D0" w:rsidR="0007416A" w:rsidRDefault="00B966F1">
            <w:pPr>
              <w:pStyle w:val="Tabletext"/>
            </w:pPr>
            <w:r>
              <w:t>0.3</w:t>
            </w:r>
          </w:p>
        </w:tc>
        <w:tc>
          <w:tcPr>
            <w:tcW w:w="3744" w:type="dxa"/>
          </w:tcPr>
          <w:p w14:paraId="66799F7B" w14:textId="32ADCC30" w:rsidR="0007416A" w:rsidRPr="00B966F1" w:rsidRDefault="00B966F1">
            <w:pPr>
              <w:pStyle w:val="Tabletext"/>
              <w:rPr>
                <w:lang w:val="sr-Latn-RS"/>
              </w:rPr>
            </w:pPr>
            <w:r>
              <w:t xml:space="preserve">Ispravljene </w:t>
            </w:r>
            <w:r>
              <w:rPr>
                <w:lang w:val="sr-Latn-RS"/>
              </w:rPr>
              <w:t>greš</w:t>
            </w:r>
            <w:r w:rsidR="00D32509">
              <w:rPr>
                <w:lang w:val="sr-Latn-RS"/>
              </w:rPr>
              <w:t>aka, završena 3 stavka i rad na stavkama 4, 5, 6, 7 i 8</w:t>
            </w:r>
          </w:p>
        </w:tc>
        <w:tc>
          <w:tcPr>
            <w:tcW w:w="2304" w:type="dxa"/>
          </w:tcPr>
          <w:p w14:paraId="62E817CF" w14:textId="2AA86A65" w:rsidR="0007416A" w:rsidRDefault="00B966F1">
            <w:pPr>
              <w:pStyle w:val="Tabletext"/>
            </w:pPr>
            <w:r>
              <w:t>Nikola Savić</w:t>
            </w:r>
          </w:p>
        </w:tc>
      </w:tr>
      <w:tr w:rsidR="0007416A" w14:paraId="7F0E71DD" w14:textId="77777777">
        <w:tc>
          <w:tcPr>
            <w:tcW w:w="2304" w:type="dxa"/>
          </w:tcPr>
          <w:p w14:paraId="2A9D5D28" w14:textId="41D0230E" w:rsidR="0007416A" w:rsidRDefault="00BE0F04">
            <w:pPr>
              <w:pStyle w:val="Tabletext"/>
            </w:pPr>
            <w:r>
              <w:t>12.05.2024.</w:t>
            </w:r>
          </w:p>
        </w:tc>
        <w:tc>
          <w:tcPr>
            <w:tcW w:w="1152" w:type="dxa"/>
          </w:tcPr>
          <w:p w14:paraId="720B868B" w14:textId="52E72E9A" w:rsidR="0007416A" w:rsidRDefault="00BE0F04">
            <w:pPr>
              <w:pStyle w:val="Tabletext"/>
            </w:pPr>
            <w:r>
              <w:t>0.4</w:t>
            </w:r>
          </w:p>
        </w:tc>
        <w:tc>
          <w:tcPr>
            <w:tcW w:w="3744" w:type="dxa"/>
          </w:tcPr>
          <w:p w14:paraId="3F35797C" w14:textId="60DB20FB" w:rsidR="0007416A" w:rsidRDefault="00BE0F04">
            <w:pPr>
              <w:pStyle w:val="Tabletext"/>
            </w:pPr>
            <w:r>
              <w:t>Ispravljene uočene greške i završetak dokumenta</w:t>
            </w:r>
          </w:p>
        </w:tc>
        <w:tc>
          <w:tcPr>
            <w:tcW w:w="2304" w:type="dxa"/>
          </w:tcPr>
          <w:p w14:paraId="01824E9C" w14:textId="2EC8143D" w:rsidR="0007416A" w:rsidRDefault="00BE0F04">
            <w:pPr>
              <w:pStyle w:val="Tabletext"/>
            </w:pPr>
            <w:r>
              <w:t>Nikola Savić</w:t>
            </w:r>
          </w:p>
        </w:tc>
      </w:tr>
      <w:tr w:rsidR="00E17306" w14:paraId="0E05F634" w14:textId="77777777">
        <w:tc>
          <w:tcPr>
            <w:tcW w:w="2304" w:type="dxa"/>
          </w:tcPr>
          <w:p w14:paraId="2B4D09F2" w14:textId="676B9979" w:rsidR="00E17306" w:rsidRDefault="00E17306">
            <w:pPr>
              <w:pStyle w:val="Tabletext"/>
            </w:pPr>
            <w:r>
              <w:t>18.05.2024.</w:t>
            </w:r>
          </w:p>
        </w:tc>
        <w:tc>
          <w:tcPr>
            <w:tcW w:w="1152" w:type="dxa"/>
          </w:tcPr>
          <w:p w14:paraId="458358B6" w14:textId="2FF310A1" w:rsidR="00E17306" w:rsidRDefault="00E17306">
            <w:pPr>
              <w:pStyle w:val="Tabletext"/>
            </w:pPr>
            <w:r>
              <w:t>0.5</w:t>
            </w:r>
          </w:p>
        </w:tc>
        <w:tc>
          <w:tcPr>
            <w:tcW w:w="3744" w:type="dxa"/>
          </w:tcPr>
          <w:p w14:paraId="5AEF291D" w14:textId="62396C5B" w:rsidR="00E17306" w:rsidRDefault="00E17306">
            <w:pPr>
              <w:pStyle w:val="Tabletext"/>
            </w:pPr>
            <w:r>
              <w:t>Ispravljene uočene greške</w:t>
            </w:r>
          </w:p>
        </w:tc>
        <w:tc>
          <w:tcPr>
            <w:tcW w:w="2304" w:type="dxa"/>
          </w:tcPr>
          <w:p w14:paraId="24092610" w14:textId="3E654E36" w:rsidR="00E17306" w:rsidRDefault="00E17306">
            <w:pPr>
              <w:pStyle w:val="Tabletext"/>
            </w:pPr>
            <w:r>
              <w:t>Nikola Savić</w:t>
            </w:r>
          </w:p>
        </w:tc>
      </w:tr>
      <w:tr w:rsidR="00C25F82" w14:paraId="7BE0A301" w14:textId="77777777">
        <w:tc>
          <w:tcPr>
            <w:tcW w:w="2304" w:type="dxa"/>
          </w:tcPr>
          <w:p w14:paraId="08712780" w14:textId="32E2790F" w:rsidR="00C25F82" w:rsidRDefault="00C25F82">
            <w:pPr>
              <w:pStyle w:val="Tabletext"/>
            </w:pPr>
            <w:r>
              <w:t>25.07.2024.</w:t>
            </w:r>
          </w:p>
        </w:tc>
        <w:tc>
          <w:tcPr>
            <w:tcW w:w="1152" w:type="dxa"/>
          </w:tcPr>
          <w:p w14:paraId="7805155D" w14:textId="6CB1D41D" w:rsidR="00C25F82" w:rsidRDefault="00C25F82">
            <w:pPr>
              <w:pStyle w:val="Tabletext"/>
            </w:pPr>
            <w:r>
              <w:t>0.6</w:t>
            </w:r>
          </w:p>
        </w:tc>
        <w:tc>
          <w:tcPr>
            <w:tcW w:w="3744" w:type="dxa"/>
          </w:tcPr>
          <w:p w14:paraId="76119601" w14:textId="0AAA5643" w:rsidR="00C25F82" w:rsidRDefault="00C25F82">
            <w:pPr>
              <w:pStyle w:val="Tabletext"/>
            </w:pPr>
            <w:r>
              <w:t>Postavljanje logo-a</w:t>
            </w:r>
          </w:p>
        </w:tc>
        <w:tc>
          <w:tcPr>
            <w:tcW w:w="2304" w:type="dxa"/>
          </w:tcPr>
          <w:p w14:paraId="1BB4A312" w14:textId="0C57C5F6" w:rsidR="00C25F82" w:rsidRDefault="00C25F82">
            <w:pPr>
              <w:pStyle w:val="Tabletext"/>
            </w:pPr>
            <w:r>
              <w:t>Nikola Savić</w:t>
            </w:r>
          </w:p>
        </w:tc>
      </w:tr>
      <w:tr w:rsidR="00AE557F" w14:paraId="20AA1EF1" w14:textId="77777777">
        <w:tc>
          <w:tcPr>
            <w:tcW w:w="2304" w:type="dxa"/>
          </w:tcPr>
          <w:p w14:paraId="3D6D9B54" w14:textId="10A0062B" w:rsidR="00AE557F" w:rsidRDefault="00AE557F">
            <w:pPr>
              <w:pStyle w:val="Tabletext"/>
            </w:pPr>
            <w:r>
              <w:t>11.08.2024.</w:t>
            </w:r>
          </w:p>
        </w:tc>
        <w:tc>
          <w:tcPr>
            <w:tcW w:w="1152" w:type="dxa"/>
          </w:tcPr>
          <w:p w14:paraId="30ECB8E9" w14:textId="26801EB7" w:rsidR="00AE557F" w:rsidRDefault="00AE557F">
            <w:pPr>
              <w:pStyle w:val="Tabletext"/>
            </w:pPr>
            <w:r>
              <w:t>0.7</w:t>
            </w:r>
          </w:p>
        </w:tc>
        <w:tc>
          <w:tcPr>
            <w:tcW w:w="3744" w:type="dxa"/>
          </w:tcPr>
          <w:p w14:paraId="047EA2DB" w14:textId="76313ED9" w:rsidR="00AE557F" w:rsidRDefault="00AE557F">
            <w:pPr>
              <w:pStyle w:val="Tabletext"/>
            </w:pPr>
            <w:r>
              <w:t>Zamena logo-a</w:t>
            </w:r>
          </w:p>
        </w:tc>
        <w:tc>
          <w:tcPr>
            <w:tcW w:w="2304" w:type="dxa"/>
          </w:tcPr>
          <w:p w14:paraId="093A67BB" w14:textId="2A569968" w:rsidR="00AE557F" w:rsidRDefault="00AE557F">
            <w:pPr>
              <w:pStyle w:val="Tabletext"/>
            </w:pPr>
            <w:r>
              <w:t>Nikola Savić</w:t>
            </w:r>
          </w:p>
        </w:tc>
      </w:tr>
    </w:tbl>
    <w:p w14:paraId="68331828" w14:textId="77777777" w:rsidR="0007416A" w:rsidRDefault="0007416A"/>
    <w:p w14:paraId="0B329911" w14:textId="482D6DF5" w:rsidR="0007416A" w:rsidRPr="00DA5D3D" w:rsidRDefault="004D226D">
      <w:pPr>
        <w:pStyle w:val="Title"/>
        <w:rPr>
          <w:lang w:val="sr-Latn-RS"/>
        </w:rPr>
      </w:pPr>
      <w:r>
        <w:br w:type="page"/>
      </w:r>
      <w:r w:rsidR="00DA5D3D">
        <w:lastRenderedPageBreak/>
        <w:t>Sadr</w:t>
      </w:r>
      <w:r w:rsidR="00DA5D3D">
        <w:rPr>
          <w:lang w:val="sr-Latn-RS"/>
        </w:rPr>
        <w:t>žaj</w:t>
      </w:r>
    </w:p>
    <w:p w14:paraId="07CB3516" w14:textId="73CC0FDE" w:rsidR="002C0152" w:rsidRDefault="004D226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2C0152">
        <w:rPr>
          <w:noProof/>
        </w:rPr>
        <w:t>1.</w:t>
      </w:r>
      <w:r w:rsidR="002C0152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2C0152">
        <w:rPr>
          <w:noProof/>
        </w:rPr>
        <w:t>Uvod</w:t>
      </w:r>
      <w:r w:rsidR="002C0152">
        <w:rPr>
          <w:noProof/>
        </w:rPr>
        <w:tab/>
      </w:r>
      <w:r w:rsidR="002C0152">
        <w:rPr>
          <w:noProof/>
        </w:rPr>
        <w:fldChar w:fldCharType="begin"/>
      </w:r>
      <w:r w:rsidR="002C0152">
        <w:rPr>
          <w:noProof/>
        </w:rPr>
        <w:instrText xml:space="preserve"> PAGEREF _Toc166437382 \h </w:instrText>
      </w:r>
      <w:r w:rsidR="002C0152">
        <w:rPr>
          <w:noProof/>
        </w:rPr>
      </w:r>
      <w:r w:rsidR="002C0152">
        <w:rPr>
          <w:noProof/>
        </w:rPr>
        <w:fldChar w:fldCharType="separate"/>
      </w:r>
      <w:r w:rsidR="002C0152">
        <w:rPr>
          <w:noProof/>
        </w:rPr>
        <w:t>5</w:t>
      </w:r>
      <w:r w:rsidR="002C0152">
        <w:rPr>
          <w:noProof/>
        </w:rPr>
        <w:fldChar w:fldCharType="end"/>
      </w:r>
    </w:p>
    <w:p w14:paraId="19C05108" w14:textId="68A83B4C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F150B0" w14:textId="4CBE0088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Područje primjene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B12CEE" w14:textId="37946F17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Difinicija, akronimi 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157AC2" w14:textId="067507BC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133C38" w14:textId="646C883F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F9FEB8" w14:textId="388E457C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Pozicioniranje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ADB289" w14:textId="67B03CDC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Poslovna prilika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A6F580" w14:textId="3FA50BC7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Definisanje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25377F" w14:textId="6983186A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Pozicioniranje problema na tržištu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CEE79F" w14:textId="4D630206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Opisi zainteresovanih strana 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D986220" w14:textId="4AFD0600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Demografija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F95BA4" w14:textId="1ED5FDA7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Rezime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3D595A" w14:textId="5C08D09F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Rezime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99A311" w14:textId="3AA6352F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Korisničko okruženje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11A70E" w14:textId="44A62883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Profil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42A2CC" w14:textId="6159F7B9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3.5.1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IT kompanije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6C365D" w14:textId="25C0ECB1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3.5.2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Obrazovne ustanove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6E67DA" w14:textId="36156208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3.5.3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Ostali korisnici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92D669" w14:textId="7F3D64C9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Profil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38472D" w14:textId="240A901F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Administrator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00F3256" w14:textId="2683FE73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Projektanti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20ACE6F" w14:textId="7A3091B9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Programeri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39E2CD9" w14:textId="6556AC55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Profesori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62B6757" w14:textId="53DAC82A" w:rsidR="002C0152" w:rsidRDefault="002C015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3.6.5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Studenti/Učenici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282B61" w14:textId="09B1D184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3.7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Ključne potrebe zainteresovanih strana 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214F99D" w14:textId="40A61748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3.8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Alternative i konkurencija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B8B98D" w14:textId="26780735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Pregled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EB334EE" w14:textId="40ED7252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C027F14" w14:textId="1FCAB95F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Sažetak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6D1FC55" w14:textId="584186D4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Predpostavke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0CA0918" w14:textId="2F9CDE44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Cijena i troškovi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1CBAABF" w14:textId="68FC5826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D6230BC" w14:textId="78D43115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Karakteristike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F483D8" w14:textId="5C20A329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172F6DF" w14:textId="2E2F498C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Opseg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2759729" w14:textId="04B0741D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Prvenstvo i prioritet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434EB0B" w14:textId="24094EB2" w:rsidR="002C0152" w:rsidRDefault="002C015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Ostali zahtjevi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29D53F" w14:textId="5B07A558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Važeći standardi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8E699F7" w14:textId="26B39A4E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SIstemski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1AD8EE4" w14:textId="4ED55599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lastRenderedPageBreak/>
        <w:t>9.3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Zahtjevi za 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4FABD4" w14:textId="22E5448B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9.4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Zahtjevi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7FA62D" w14:textId="75E8A5B6" w:rsidR="002C0152" w:rsidRDefault="002C0152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Zatjevi dokumentacije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516F519" w14:textId="36A59BCA" w:rsidR="002C0152" w:rsidRDefault="002C015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Korisničko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CC5975F" w14:textId="52416362" w:rsidR="002C0152" w:rsidRDefault="002C015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Online pomoć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34D08CD" w14:textId="6B011F61" w:rsidR="002C0152" w:rsidRDefault="002C015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Vodič za instalaciju, konfiguracija i ReadMe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5792E3" w14:textId="0CCCD930" w:rsidR="002C0152" w:rsidRDefault="002C015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Obilježavanje i pakovanje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3AAF651" w14:textId="5D13A4AA" w:rsidR="002C0152" w:rsidRDefault="002C015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         Atributi karakteristika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0B851D3" w14:textId="41320D48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A27E1AB" w14:textId="2234E460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Benefit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7094B0A" w14:textId="6C0833E5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Napor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A90AA74" w14:textId="6770CDCA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Rizik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E80C97" w14:textId="380C394B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Stabilnost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337DEA3" w14:textId="4F4D1742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A.6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Cilj izdanja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64EEA0" w14:textId="403D847A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A.7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Dodjeljeno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823610B" w14:textId="4DFE3B86" w:rsidR="002C0152" w:rsidRDefault="002C015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A.8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Razlog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_Toc166437437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EDAB1C3" w14:textId="704EB291" w:rsidR="0007416A" w:rsidRDefault="004D226D" w:rsidP="00845ABE">
      <w:pPr>
        <w:pStyle w:val="Title"/>
      </w:pPr>
      <w:r>
        <w:fldChar w:fldCharType="end"/>
      </w:r>
      <w:r>
        <w:br w:type="page"/>
      </w:r>
      <w:r w:rsidR="00DA5D3D">
        <w:lastRenderedPageBreak/>
        <w:t>Vizija</w:t>
      </w:r>
    </w:p>
    <w:p w14:paraId="143509AB" w14:textId="75F26ADC" w:rsidR="001805A0" w:rsidRPr="001805A0" w:rsidRDefault="00DA5D3D" w:rsidP="001805A0">
      <w:pPr>
        <w:pStyle w:val="Heading1"/>
      </w:pPr>
      <w:bookmarkStart w:id="0" w:name="_Toc166437382"/>
      <w:bookmarkStart w:id="1" w:name="_Toc436203377"/>
      <w:bookmarkStart w:id="2" w:name="_Toc452813577"/>
      <w:r>
        <w:t>Uvod</w:t>
      </w:r>
      <w:bookmarkEnd w:id="0"/>
    </w:p>
    <w:p w14:paraId="29D77C28" w14:textId="769D5ECA" w:rsidR="0007416A" w:rsidRDefault="001805A0">
      <w:pPr>
        <w:pStyle w:val="Heading2"/>
      </w:pPr>
      <w:bookmarkStart w:id="3" w:name="_Toc166437383"/>
      <w:r w:rsidRPr="001805A0">
        <w:t>Svrha</w:t>
      </w:r>
      <w:bookmarkEnd w:id="3"/>
    </w:p>
    <w:p w14:paraId="0E4A637F" w14:textId="77777777" w:rsidR="001805A0" w:rsidRPr="001805A0" w:rsidRDefault="001805A0" w:rsidP="001805A0">
      <w:pPr>
        <w:jc w:val="both"/>
      </w:pPr>
    </w:p>
    <w:p w14:paraId="06720DB8" w14:textId="7FE77613" w:rsidR="001805A0" w:rsidRPr="001805A0" w:rsidRDefault="001805A0" w:rsidP="003E0146">
      <w:pPr>
        <w:ind w:left="720"/>
      </w:pPr>
      <w:r>
        <w:t xml:space="preserve">Svrha </w:t>
      </w:r>
      <w:r>
        <w:rPr>
          <w:i/>
          <w:iCs/>
        </w:rPr>
        <w:t xml:space="preserve">Vizije </w:t>
      </w:r>
      <w:r>
        <w:t xml:space="preserve"> je da prikupi, definiše i predstavi mogućnosti koje pruža softversk alat </w:t>
      </w:r>
      <w:r w:rsidR="009E66A5">
        <w:rPr>
          <w:i/>
          <w:iCs/>
        </w:rPr>
        <w:t xml:space="preserve"> </w:t>
      </w:r>
      <w:r w:rsidR="009E66A5" w:rsidRPr="00C77E2B">
        <w:rPr>
          <w:b/>
          <w:bCs/>
        </w:rPr>
        <w:t>SculptER</w:t>
      </w:r>
      <w:r>
        <w:rPr>
          <w:i/>
          <w:iCs/>
        </w:rPr>
        <w:t xml:space="preserve">. </w:t>
      </w:r>
      <w:r>
        <w:t xml:space="preserve">Fokusira se na zahtjeve zainteresovanih strana i krajnjih korisnika. Način implementacije ovih zahtjeva je detaljno  prezentovan u </w:t>
      </w:r>
      <w:r w:rsidR="00941611">
        <w:t>slučajevima korištenja i drugoj pratećoj dokumentaciji.</w:t>
      </w:r>
    </w:p>
    <w:p w14:paraId="787E828E" w14:textId="1E28E705" w:rsidR="00941611" w:rsidRPr="00941611" w:rsidRDefault="00941611" w:rsidP="00137381">
      <w:pPr>
        <w:pStyle w:val="Heading2"/>
      </w:pPr>
      <w:bookmarkStart w:id="4" w:name="_Toc166437384"/>
      <w:r>
        <w:t>Područje primjene</w:t>
      </w:r>
      <w:bookmarkEnd w:id="4"/>
    </w:p>
    <w:p w14:paraId="7CBE2991" w14:textId="207E142E" w:rsidR="00941611" w:rsidRPr="00FC5455" w:rsidRDefault="007C4893" w:rsidP="003E0146">
      <w:pPr>
        <w:ind w:left="720"/>
      </w:pPr>
      <w:r>
        <w:t xml:space="preserve">Dokument </w:t>
      </w:r>
      <w:r w:rsidRPr="00FC5455">
        <w:rPr>
          <w:i/>
          <w:iCs/>
        </w:rPr>
        <w:t xml:space="preserve">Vizija </w:t>
      </w:r>
      <w:r w:rsidRPr="00FC5455">
        <w:t xml:space="preserve">se koristi za izradu softverskog alata </w:t>
      </w:r>
      <w:r w:rsidR="009E66A5">
        <w:rPr>
          <w:i/>
          <w:iCs/>
        </w:rPr>
        <w:t xml:space="preserve"> </w:t>
      </w:r>
      <w:r w:rsidR="009E66A5" w:rsidRPr="00C77E2B">
        <w:rPr>
          <w:b/>
          <w:bCs/>
        </w:rPr>
        <w:t>SculptER</w:t>
      </w:r>
      <w:r w:rsidRPr="00FC5455">
        <w:rPr>
          <w:i/>
          <w:iCs/>
        </w:rPr>
        <w:t xml:space="preserve">. </w:t>
      </w:r>
      <w:r w:rsidRPr="00FC5455">
        <w:t>Pomaže projektantskom timu da kreira i održav</w:t>
      </w:r>
      <w:r w:rsidR="005F238B" w:rsidRPr="00FC5455">
        <w:t>a</w:t>
      </w:r>
      <w:r w:rsidRPr="00FC5455">
        <w:t xml:space="preserve"> bazu podataka pomoću visokog-</w:t>
      </w:r>
      <w:r w:rsidR="00734FE5">
        <w:t>nivoa</w:t>
      </w:r>
      <w:r w:rsidRPr="00FC5455">
        <w:t xml:space="preserve"> modela i alata.</w:t>
      </w:r>
    </w:p>
    <w:p w14:paraId="4D5BB322" w14:textId="74F25529" w:rsidR="0007416A" w:rsidRDefault="007C4893">
      <w:pPr>
        <w:pStyle w:val="Heading2"/>
      </w:pPr>
      <w:bookmarkStart w:id="5" w:name="_Toc456598589"/>
      <w:bookmarkStart w:id="6" w:name="_Toc456600920"/>
      <w:bookmarkStart w:id="7" w:name="_Toc166437385"/>
      <w:r>
        <w:t>Difinicija</w:t>
      </w:r>
      <w:r w:rsidR="004D226D">
        <w:t xml:space="preserve">, </w:t>
      </w:r>
      <w:r>
        <w:t xml:space="preserve">akronimi  i </w:t>
      </w:r>
      <w:bookmarkEnd w:id="5"/>
      <w:bookmarkEnd w:id="6"/>
      <w:r>
        <w:t>skraćenice</w:t>
      </w:r>
      <w:bookmarkEnd w:id="7"/>
    </w:p>
    <w:p w14:paraId="5E282038" w14:textId="77777777" w:rsidR="004977FB" w:rsidRPr="0084142B" w:rsidRDefault="004977FB" w:rsidP="003E0146">
      <w:pPr>
        <w:pStyle w:val="BodyText"/>
      </w:pPr>
      <w:bookmarkStart w:id="8" w:name="_Toc456598590"/>
      <w:bookmarkStart w:id="9" w:name="_Toc456600921"/>
      <w:r>
        <w:t>Sve potrebne definicije, akronimi i skraćenice sadržani su u dokumentu Rječnik, koji je dio projektne dokumentacije.</w:t>
      </w:r>
    </w:p>
    <w:p w14:paraId="1791BFA4" w14:textId="39BD7A9F" w:rsidR="0007416A" w:rsidRDefault="00137381">
      <w:pPr>
        <w:pStyle w:val="Heading2"/>
      </w:pPr>
      <w:bookmarkStart w:id="10" w:name="_Toc166437386"/>
      <w:bookmarkEnd w:id="8"/>
      <w:bookmarkEnd w:id="9"/>
      <w:r>
        <w:t>Reference</w:t>
      </w:r>
      <w:bookmarkEnd w:id="10"/>
    </w:p>
    <w:p w14:paraId="3515F988" w14:textId="7E8FD46E" w:rsidR="00137381" w:rsidRPr="00137381" w:rsidRDefault="00137381" w:rsidP="003E0146">
      <w:pPr>
        <w:numPr>
          <w:ilvl w:val="0"/>
          <w:numId w:val="31"/>
        </w:numPr>
        <w:ind w:left="900" w:hanging="180"/>
      </w:pPr>
      <w:r>
        <w:t>Rječnik</w:t>
      </w:r>
    </w:p>
    <w:p w14:paraId="53A313DA" w14:textId="77777777" w:rsidR="004977FB" w:rsidRPr="004977FB" w:rsidRDefault="004977FB" w:rsidP="004977FB"/>
    <w:p w14:paraId="1C538FBC" w14:textId="7EB73EE0" w:rsidR="0007416A" w:rsidRDefault="00137381">
      <w:pPr>
        <w:pStyle w:val="Heading2"/>
      </w:pPr>
      <w:bookmarkStart w:id="11" w:name="_Toc166437387"/>
      <w:r>
        <w:t>Pregled</w:t>
      </w:r>
      <w:bookmarkEnd w:id="11"/>
    </w:p>
    <w:p w14:paraId="56F41B79" w14:textId="28C4A0DF" w:rsidR="00137381" w:rsidRPr="003E0146" w:rsidRDefault="00137381" w:rsidP="003E0146">
      <w:pPr>
        <w:ind w:left="720"/>
      </w:pPr>
      <w:r w:rsidRPr="003E0146">
        <w:t xml:space="preserve">U nastavku je objašnjen problem koji rješava </w:t>
      </w:r>
      <w:r w:rsidR="009E66A5" w:rsidRPr="003E0146">
        <w:t xml:space="preserve"> </w:t>
      </w:r>
      <w:r w:rsidR="009E66A5" w:rsidRPr="003E0146">
        <w:rPr>
          <w:b/>
          <w:bCs/>
        </w:rPr>
        <w:t>SculptER</w:t>
      </w:r>
      <w:r w:rsidRPr="003E0146">
        <w:t xml:space="preserve">, te su analizirane zainteresovane strane i korisnici. Takođe, detaljno je opisan softverski proizvod i zahtjevi koje on treba da ispuni. </w:t>
      </w:r>
      <w:r w:rsidR="009E66A5" w:rsidRPr="003E0146">
        <w:t xml:space="preserve"> </w:t>
      </w:r>
      <w:r w:rsidR="009E66A5" w:rsidRPr="003E0146">
        <w:rPr>
          <w:b/>
          <w:bCs/>
        </w:rPr>
        <w:t>SculptER</w:t>
      </w:r>
      <w:r w:rsidR="00845ABE" w:rsidRPr="003E0146">
        <w:t xml:space="preserve"> je dizajniran da predstavlja složene probleme baza podataka inženjerskih, telekomunikacionih, geografksih informacionih sistema i složenih softverskih sistema. </w:t>
      </w:r>
    </w:p>
    <w:p w14:paraId="2BEF4936" w14:textId="2EAAB94E" w:rsidR="0007416A" w:rsidRDefault="00845ABE" w:rsidP="00845ABE">
      <w:pPr>
        <w:pStyle w:val="Heading1"/>
      </w:pPr>
      <w:bookmarkStart w:id="12" w:name="_Toc166437388"/>
      <w:bookmarkEnd w:id="1"/>
      <w:bookmarkEnd w:id="2"/>
      <w:r>
        <w:t>Pozicioniranje</w:t>
      </w:r>
      <w:bookmarkEnd w:id="12"/>
      <w:r>
        <w:t xml:space="preserve"> </w:t>
      </w:r>
    </w:p>
    <w:p w14:paraId="15D86CA5" w14:textId="358E309C" w:rsidR="0007416A" w:rsidRDefault="00845ABE">
      <w:pPr>
        <w:pStyle w:val="Heading2"/>
      </w:pPr>
      <w:bookmarkStart w:id="13" w:name="_Toc166437389"/>
      <w:r>
        <w:t>Poslovna prilika</w:t>
      </w:r>
      <w:bookmarkEnd w:id="13"/>
      <w:r>
        <w:t xml:space="preserve"> </w:t>
      </w:r>
    </w:p>
    <w:p w14:paraId="2AEB8E31" w14:textId="65A3545C" w:rsidR="00845ABE" w:rsidRPr="003E24E5" w:rsidRDefault="00845ABE" w:rsidP="003E0146">
      <w:pPr>
        <w:ind w:left="720"/>
      </w:pPr>
      <w:r>
        <w:t xml:space="preserve">Baza podataka je kolekcija zapisa uskladištenih </w:t>
      </w:r>
      <w:r w:rsidR="003E24E5">
        <w:t xml:space="preserve">u računaru na sistemski način tako da se računarski program može pozvati na nju kada odgovara na problem. Svaki zapis se obično prepoznaje kao skup elemenata podataka radi boljeg pronalaženja i klasifikacije. To tehnološko riješenje se koristi u svakodnevnom radu i interakciji sa mnogobrojnim aplikacijama i sistemima. Softverski alat </w:t>
      </w:r>
      <w:r w:rsidR="009E66A5">
        <w:rPr>
          <w:i/>
          <w:iCs/>
        </w:rPr>
        <w:t xml:space="preserve"> </w:t>
      </w:r>
      <w:r w:rsidR="009E66A5" w:rsidRPr="007A2E22">
        <w:rPr>
          <w:b/>
          <w:bCs/>
        </w:rPr>
        <w:t>SculptER</w:t>
      </w:r>
      <w:r w:rsidR="003E24E5">
        <w:rPr>
          <w:i/>
          <w:iCs/>
        </w:rPr>
        <w:t xml:space="preserve"> </w:t>
      </w:r>
      <w:r w:rsidR="003E24E5">
        <w:t xml:space="preserve">će zamijeniti postojeća softverska rješenja namjenjena modelovanju baza podataka. </w:t>
      </w:r>
      <w:r w:rsidR="009E66A5">
        <w:rPr>
          <w:i/>
          <w:iCs/>
        </w:rPr>
        <w:t xml:space="preserve"> </w:t>
      </w:r>
      <w:r w:rsidR="009E66A5" w:rsidRPr="007A2E22">
        <w:rPr>
          <w:b/>
          <w:bCs/>
        </w:rPr>
        <w:t>SculptER</w:t>
      </w:r>
      <w:r w:rsidR="003E24E5">
        <w:rPr>
          <w:i/>
          <w:iCs/>
        </w:rPr>
        <w:t xml:space="preserve"> </w:t>
      </w:r>
      <w:r w:rsidR="003E24E5">
        <w:t>pruža mogućnost jednostavnog crtanja EER dijagrama, a zatim i generisanja SQL upita</w:t>
      </w:r>
      <w:r w:rsidR="009E66A5">
        <w:t xml:space="preserve"> </w:t>
      </w:r>
      <w:r w:rsidR="003E24E5">
        <w:t>potrebnih za izradu baze podataka. Takođe će omogućiti generisanje EER modela iz već postojeće baze podataka kao i modifikaciju istog.</w:t>
      </w:r>
    </w:p>
    <w:p w14:paraId="4E54E953" w14:textId="26575219" w:rsidR="0007416A" w:rsidRDefault="003E24E5" w:rsidP="007C1810">
      <w:pPr>
        <w:pStyle w:val="Heading2"/>
      </w:pPr>
      <w:bookmarkStart w:id="14" w:name="_Toc166437390"/>
      <w:r>
        <w:t>Definisanje problema</w:t>
      </w:r>
      <w:bookmarkEnd w:id="14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07416A" w14:paraId="7960556F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A87E1E1" w14:textId="711BFF72" w:rsidR="0007416A" w:rsidRDefault="007C1810">
            <w:pPr>
              <w:pStyle w:val="BodyText"/>
              <w:keepNext/>
              <w:ind w:left="72"/>
            </w:pPr>
            <w:r>
              <w:t xml:space="preserve">Problem je 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F14E94" w14:textId="19F51C7C" w:rsidR="0007416A" w:rsidRPr="007C1810" w:rsidRDefault="007C1810" w:rsidP="001D641D">
            <w:pPr>
              <w:pStyle w:val="InfoBlue"/>
            </w:pPr>
            <w:r w:rsidRPr="007C1810">
              <w:t>Kreiranja i održavanja baze podataka bez vizuelnog modela</w:t>
            </w:r>
          </w:p>
        </w:tc>
      </w:tr>
      <w:tr w:rsidR="0007416A" w14:paraId="0175E17A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FBA8313" w14:textId="23233F3D" w:rsidR="0007416A" w:rsidRDefault="007C1810">
            <w:pPr>
              <w:pStyle w:val="BodyText"/>
              <w:keepNext/>
              <w:ind w:left="72"/>
            </w:pPr>
            <w:r>
              <w:t xml:space="preserve">Utiče na 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436491" w14:textId="3FDD0760" w:rsidR="0007416A" w:rsidRPr="007C1810" w:rsidRDefault="007C1810" w:rsidP="001D641D">
            <w:pPr>
              <w:pStyle w:val="InfoBlue"/>
            </w:pPr>
            <w:r w:rsidRPr="007C1810">
              <w:t>Korisnike koji rade sa bazama podataka</w:t>
            </w:r>
          </w:p>
        </w:tc>
      </w:tr>
      <w:tr w:rsidR="0007416A" w14:paraId="19E87E9F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257ADC9" w14:textId="58388BE3" w:rsidR="0007416A" w:rsidRDefault="007C1810">
            <w:pPr>
              <w:pStyle w:val="BodyText"/>
              <w:keepNext/>
              <w:ind w:left="72"/>
            </w:pPr>
            <w:r>
              <w:t>Posljedica toga je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8B2AECC" w14:textId="2DDB3F00" w:rsidR="0007416A" w:rsidRPr="007C1810" w:rsidRDefault="007C1810" w:rsidP="001D641D">
            <w:pPr>
              <w:pStyle w:val="InfoBlue"/>
            </w:pPr>
            <w:r>
              <w:t>Neefika</w:t>
            </w:r>
            <w:r w:rsidR="002D3836">
              <w:t>s</w:t>
            </w:r>
            <w:r>
              <w:t>no kreiranje i održavanje baze podataka</w:t>
            </w:r>
          </w:p>
        </w:tc>
      </w:tr>
      <w:tr w:rsidR="0007416A" w14:paraId="227985BE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74E65EE" w14:textId="32C77A50" w:rsidR="0007416A" w:rsidRDefault="007C1810" w:rsidP="007C1810">
            <w:pPr>
              <w:pStyle w:val="BodyText"/>
              <w:ind w:left="0"/>
            </w:pPr>
            <w:r>
              <w:t xml:space="preserve"> Efikasno rješenje je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A91438" w14:textId="09A56871" w:rsidR="0007416A" w:rsidRPr="007C1810" w:rsidRDefault="007C1810" w:rsidP="001D641D">
            <w:pPr>
              <w:pStyle w:val="InfoBlue"/>
            </w:pPr>
            <w:r>
              <w:t xml:space="preserve">Izrda adekvatnog softverskog alata koji na </w:t>
            </w:r>
            <w:r w:rsidR="000F66B8">
              <w:t xml:space="preserve">jednostavan način </w:t>
            </w:r>
            <w:r>
              <w:t>modeluje bazu podataka, a istovremeno omogućuje kreiranje SQL koda na osnovu modela</w:t>
            </w:r>
          </w:p>
        </w:tc>
      </w:tr>
    </w:tbl>
    <w:p w14:paraId="1E7B8C85" w14:textId="2965D534" w:rsidR="0007416A" w:rsidRDefault="007C1810" w:rsidP="007C1810">
      <w:pPr>
        <w:pStyle w:val="Heading2"/>
      </w:pPr>
      <w:bookmarkStart w:id="15" w:name="_Toc425054392"/>
      <w:bookmarkStart w:id="16" w:name="_Toc422186485"/>
      <w:bookmarkStart w:id="17" w:name="_Toc436203380"/>
      <w:bookmarkStart w:id="18" w:name="_Toc452813580"/>
      <w:bookmarkStart w:id="19" w:name="_Toc166437391"/>
      <w:r>
        <w:lastRenderedPageBreak/>
        <w:t xml:space="preserve">Pozicioniranje problema na </w:t>
      </w:r>
      <w:bookmarkEnd w:id="15"/>
      <w:bookmarkEnd w:id="16"/>
      <w:bookmarkEnd w:id="17"/>
      <w:bookmarkEnd w:id="18"/>
      <w:r>
        <w:t>tržištu</w:t>
      </w:r>
      <w:bookmarkEnd w:id="19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07416A" w14:paraId="60AFD441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4CA9519" w14:textId="2FCAE3E3" w:rsidR="0007416A" w:rsidRDefault="007C1810">
            <w:pPr>
              <w:pStyle w:val="BodyText"/>
              <w:keepNext/>
              <w:ind w:left="72"/>
            </w:pPr>
            <w:r>
              <w:t>Za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C69E32" w14:textId="2BFE11C3" w:rsidR="0007416A" w:rsidRPr="001D641D" w:rsidRDefault="001D641D" w:rsidP="001D641D">
            <w:pPr>
              <w:pStyle w:val="InfoBlue"/>
            </w:pPr>
            <w:r>
              <w:t>Studente, profesore, projektante, administratore, softver developere, policiju</w:t>
            </w:r>
          </w:p>
        </w:tc>
      </w:tr>
      <w:tr w:rsidR="0007416A" w14:paraId="0068C5D8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46EB7A0" w14:textId="56ECF3F5" w:rsidR="0007416A" w:rsidRDefault="007C1810">
            <w:pPr>
              <w:pStyle w:val="BodyText"/>
              <w:keepNext/>
              <w:ind w:left="72"/>
            </w:pPr>
            <w:r>
              <w:t>Koji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6875230" w14:textId="79A27DB0" w:rsidR="0007416A" w:rsidRPr="001D641D" w:rsidRDefault="001D641D" w:rsidP="001D641D">
            <w:pPr>
              <w:pStyle w:val="InfoBlue"/>
            </w:pPr>
            <w:r>
              <w:t>Se bave kreiranjem, modifikovanjem i održavanjem baza podataka</w:t>
            </w:r>
          </w:p>
        </w:tc>
      </w:tr>
      <w:tr w:rsidR="0007416A" w14:paraId="34F5629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E7AB11B" w14:textId="6CEA70F8" w:rsidR="0007416A" w:rsidRDefault="009E66A5">
            <w:pPr>
              <w:pStyle w:val="BodyText"/>
              <w:keepNext/>
              <w:ind w:left="72"/>
            </w:pPr>
            <w:r>
              <w:t>SculptER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3E93725" w14:textId="7753DED6" w:rsidR="0007416A" w:rsidRPr="001D641D" w:rsidRDefault="001D641D" w:rsidP="001D641D">
            <w:pPr>
              <w:pStyle w:val="InfoBlue"/>
            </w:pPr>
            <w:r>
              <w:t>Je softverski alat</w:t>
            </w:r>
          </w:p>
        </w:tc>
      </w:tr>
      <w:tr w:rsidR="001D641D" w14:paraId="33C6134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4D497D2" w14:textId="5705885A" w:rsidR="001D641D" w:rsidRDefault="001D641D" w:rsidP="001D641D">
            <w:pPr>
              <w:pStyle w:val="BodyText"/>
              <w:keepNext/>
              <w:ind w:left="72"/>
            </w:pPr>
            <w:r>
              <w:t>Koji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AD12004" w14:textId="6E2F38FA" w:rsidR="001D641D" w:rsidRDefault="00317E41" w:rsidP="001D641D">
            <w:pPr>
              <w:pStyle w:val="InfoBlue"/>
            </w:pPr>
            <w:r>
              <w:t>O</w:t>
            </w:r>
            <w:r w:rsidR="001D641D" w:rsidRPr="001D641D">
              <w:t xml:space="preserve">mogućava kreiranje modela baze podataka i generisanje SQL koda na osnovu njega, </w:t>
            </w:r>
            <w:r w:rsidR="001D641D">
              <w:t>takođe ima mogućnost automatskog kreiranja modela za već postojeću bazu podataka, te modifikovanje istog</w:t>
            </w:r>
          </w:p>
        </w:tc>
      </w:tr>
      <w:tr w:rsidR="001D641D" w14:paraId="02EF341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DEF5EB" w14:textId="6576E90E" w:rsidR="001D641D" w:rsidRDefault="001D641D" w:rsidP="001D641D">
            <w:pPr>
              <w:pStyle w:val="BodyText"/>
              <w:keepNext/>
              <w:ind w:left="72"/>
            </w:pPr>
            <w:r>
              <w:t xml:space="preserve">Za razliku od 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8D11C3" w14:textId="59301609" w:rsidR="001D641D" w:rsidRDefault="001D641D" w:rsidP="001D641D">
            <w:pPr>
              <w:pStyle w:val="InfoBlue"/>
            </w:pPr>
            <w:r>
              <w:t>Ostalih  alternativnih softverskih rješenja</w:t>
            </w:r>
          </w:p>
        </w:tc>
      </w:tr>
      <w:tr w:rsidR="001D641D" w14:paraId="73CEF19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2DAD3BEE" w14:textId="24B5FC88" w:rsidR="001D641D" w:rsidRDefault="001D641D" w:rsidP="001D641D">
            <w:pPr>
              <w:pStyle w:val="BodyText"/>
              <w:ind w:left="72"/>
            </w:pPr>
            <w:r>
              <w:t>Naš proizvod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9E0E570" w14:textId="2F98E8F1" w:rsidR="001D641D" w:rsidRDefault="00343B92" w:rsidP="001D641D">
            <w:pPr>
              <w:pStyle w:val="InfoBlue"/>
            </w:pPr>
            <w:r>
              <w:t>P</w:t>
            </w:r>
            <w:r w:rsidR="001D641D">
              <w:t>ruža mogućnost brzog kreiranja modela, kako uz jednostavnu manipulaciju objektima EER dijagrama, tako i automatski iz SQL koda već kreirane baze podataka.</w:t>
            </w:r>
          </w:p>
        </w:tc>
      </w:tr>
    </w:tbl>
    <w:p w14:paraId="26682B1A" w14:textId="46F12C4F" w:rsidR="0007416A" w:rsidRDefault="00BB69C5">
      <w:pPr>
        <w:pStyle w:val="Heading1"/>
      </w:pPr>
      <w:bookmarkStart w:id="20" w:name="_Toc166437392"/>
      <w:bookmarkStart w:id="21" w:name="_Toc436203381"/>
      <w:r>
        <w:t>Opisi zainteresovanih strana i korisnika</w:t>
      </w:r>
      <w:bookmarkEnd w:id="20"/>
    </w:p>
    <w:p w14:paraId="210ED54A" w14:textId="49B3C337" w:rsidR="00940DCB" w:rsidRDefault="00626DCB" w:rsidP="00A64A58">
      <w:pPr>
        <w:pStyle w:val="Heading2"/>
        <w:widowControl/>
      </w:pPr>
      <w:bookmarkStart w:id="22" w:name="_Toc166437393"/>
      <w:r>
        <w:t>Demografija tržišta</w:t>
      </w:r>
      <w:bookmarkEnd w:id="22"/>
    </w:p>
    <w:p w14:paraId="4E47F298" w14:textId="407E25C0" w:rsidR="00940DCB" w:rsidRPr="00A035FD" w:rsidRDefault="00A035FD" w:rsidP="003E0146">
      <w:pPr>
        <w:pStyle w:val="BodyText"/>
        <w:tabs>
          <w:tab w:val="left" w:pos="1170"/>
        </w:tabs>
        <w:ind w:left="1170"/>
      </w:pPr>
      <w:r>
        <w:t xml:space="preserve">Baze podataka su nezamjenljiv dio skoro svih aplikacija i računarskih sistema. Za efikasniju izradu i održavanje baze podataka neophodno je kreirati odgovarajući model. Mnoge IT kompanije imaju posebna radna mesta za održavanje baza podataka. </w:t>
      </w:r>
    </w:p>
    <w:p w14:paraId="4B869369" w14:textId="1ECBEEEA" w:rsidR="0007416A" w:rsidRDefault="0097570E" w:rsidP="001D641D">
      <w:pPr>
        <w:pStyle w:val="Heading2"/>
      </w:pPr>
      <w:bookmarkStart w:id="23" w:name="_Toc166437394"/>
      <w:r>
        <w:t>Rezime zainteresovanih strana</w:t>
      </w:r>
      <w:bookmarkEnd w:id="23"/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07416A" w14:paraId="0C12E754" w14:textId="77777777">
        <w:tc>
          <w:tcPr>
            <w:tcW w:w="1890" w:type="dxa"/>
            <w:shd w:val="solid" w:color="000000" w:fill="FFFFFF"/>
          </w:tcPr>
          <w:p w14:paraId="04D212B7" w14:textId="513E721F" w:rsidR="0007416A" w:rsidRDefault="00B9589E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Naziv</w:t>
            </w:r>
          </w:p>
        </w:tc>
        <w:tc>
          <w:tcPr>
            <w:tcW w:w="2610" w:type="dxa"/>
            <w:shd w:val="solid" w:color="000000" w:fill="FFFFFF"/>
          </w:tcPr>
          <w:p w14:paraId="0A24BBB8" w14:textId="2CC59772" w:rsidR="0007416A" w:rsidRDefault="00B9589E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3960" w:type="dxa"/>
            <w:shd w:val="solid" w:color="000000" w:fill="FFFFFF"/>
          </w:tcPr>
          <w:p w14:paraId="3E422F07" w14:textId="71AEBF5A" w:rsidR="0007416A" w:rsidRDefault="00B9589E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Odgovornosti</w:t>
            </w:r>
          </w:p>
        </w:tc>
      </w:tr>
      <w:tr w:rsidR="0007416A" w14:paraId="7A97F52B" w14:textId="77777777">
        <w:tc>
          <w:tcPr>
            <w:tcW w:w="1890" w:type="dxa"/>
          </w:tcPr>
          <w:p w14:paraId="4C413571" w14:textId="7DC738E1" w:rsidR="0007416A" w:rsidRDefault="00155784" w:rsidP="001D641D">
            <w:pPr>
              <w:pStyle w:val="InfoBlue"/>
            </w:pPr>
            <w:r>
              <w:t>IT kompanije</w:t>
            </w:r>
          </w:p>
        </w:tc>
        <w:tc>
          <w:tcPr>
            <w:tcW w:w="2610" w:type="dxa"/>
          </w:tcPr>
          <w:p w14:paraId="7CAC052A" w14:textId="76EE871D" w:rsidR="0007416A" w:rsidRDefault="005647D0" w:rsidP="001D641D">
            <w:pPr>
              <w:pStyle w:val="InfoBlue"/>
            </w:pPr>
            <w:r w:rsidRPr="00FA15BD">
              <w:rPr>
                <w:lang w:val="de-DE"/>
              </w:rPr>
              <w:t>Preduzeća (firme) čij</w:t>
            </w:r>
            <w:r>
              <w:rPr>
                <w:lang w:val="de-DE"/>
              </w:rPr>
              <w:t>e</w:t>
            </w:r>
            <w:r w:rsidRPr="00FA15BD">
              <w:rPr>
                <w:lang w:val="de-DE"/>
              </w:rPr>
              <w:t xml:space="preserve"> su djelatnost informacione tehnologije.</w:t>
            </w:r>
          </w:p>
        </w:tc>
        <w:tc>
          <w:tcPr>
            <w:tcW w:w="3960" w:type="dxa"/>
          </w:tcPr>
          <w:p w14:paraId="22358765" w14:textId="48BEFA67" w:rsidR="0007416A" w:rsidRDefault="00136B93" w:rsidP="00136B93">
            <w:pPr>
              <w:pStyle w:val="InfoBlue"/>
            </w:pPr>
            <w:r>
              <w:t xml:space="preserve">Izgradnja komunikacionih mreža, zaštita podataka i informacija, upravljanje tehnološkim sistemima, održavanje infrastrukture i funkcionalnosti sistema u </w:t>
            </w:r>
            <w:r w:rsidR="009C5C20" w:rsidRPr="009C5C20">
              <w:t>cjelin</w:t>
            </w:r>
            <w:r w:rsidR="009C5C20">
              <w:t>i</w:t>
            </w:r>
          </w:p>
        </w:tc>
      </w:tr>
      <w:tr w:rsidR="00136B93" w14:paraId="4ED05B9D" w14:textId="77777777">
        <w:tc>
          <w:tcPr>
            <w:tcW w:w="1890" w:type="dxa"/>
          </w:tcPr>
          <w:p w14:paraId="262A8F09" w14:textId="53403B9B" w:rsidR="00136B93" w:rsidRDefault="00136B93" w:rsidP="001D641D">
            <w:pPr>
              <w:pStyle w:val="InfoBlue"/>
            </w:pPr>
            <w:r>
              <w:t>Obrazovne ustanove</w:t>
            </w:r>
          </w:p>
        </w:tc>
        <w:tc>
          <w:tcPr>
            <w:tcW w:w="2610" w:type="dxa"/>
          </w:tcPr>
          <w:p w14:paraId="49BE1267" w14:textId="6D545A61" w:rsidR="00136B93" w:rsidRPr="00FA15BD" w:rsidRDefault="00136B93" w:rsidP="001D641D">
            <w:pPr>
              <w:pStyle w:val="InfoBlue"/>
              <w:rPr>
                <w:lang w:val="de-DE"/>
              </w:rPr>
            </w:pPr>
            <w:r>
              <w:rPr>
                <w:lang w:val="de-DE"/>
              </w:rPr>
              <w:t>Javne ili privatne ustanove koje su akreditovane za izvođenje nastave</w:t>
            </w:r>
          </w:p>
        </w:tc>
        <w:tc>
          <w:tcPr>
            <w:tcW w:w="3960" w:type="dxa"/>
          </w:tcPr>
          <w:p w14:paraId="1BD4D3DC" w14:textId="63009346" w:rsidR="00047775" w:rsidRPr="00047775" w:rsidRDefault="00047775" w:rsidP="00047775">
            <w:pPr>
              <w:pStyle w:val="InfoBlue"/>
            </w:pPr>
            <w:r>
              <w:t>Provođenje jednog ili više obrazovnih programa usmjerenih na obrazovanje studenata/učenika</w:t>
            </w:r>
          </w:p>
        </w:tc>
      </w:tr>
      <w:tr w:rsidR="00047775" w14:paraId="653417DD" w14:textId="77777777">
        <w:tc>
          <w:tcPr>
            <w:tcW w:w="1890" w:type="dxa"/>
          </w:tcPr>
          <w:p w14:paraId="19FB37C3" w14:textId="6672A6EF" w:rsidR="00047775" w:rsidRDefault="00047775" w:rsidP="00047775">
            <w:pPr>
              <w:pStyle w:val="InfoBlue"/>
            </w:pPr>
            <w:r w:rsidRPr="00994AEF">
              <w:t>Ostali korisnici</w:t>
            </w:r>
          </w:p>
        </w:tc>
        <w:tc>
          <w:tcPr>
            <w:tcW w:w="2610" w:type="dxa"/>
          </w:tcPr>
          <w:p w14:paraId="5596EE95" w14:textId="4A2A180D" w:rsidR="00047775" w:rsidRDefault="00047775" w:rsidP="00047775">
            <w:pPr>
              <w:pStyle w:val="InfoBlue"/>
              <w:rPr>
                <w:lang w:val="de-DE"/>
              </w:rPr>
            </w:pPr>
            <w:r>
              <w:t>Sve osobe zainteresovane za modelovanje baze podataka</w:t>
            </w:r>
          </w:p>
        </w:tc>
        <w:tc>
          <w:tcPr>
            <w:tcW w:w="3960" w:type="dxa"/>
          </w:tcPr>
          <w:p w14:paraId="1A4BB38E" w14:textId="37258675" w:rsidR="00047775" w:rsidRDefault="00047775" w:rsidP="00047775">
            <w:pPr>
              <w:pStyle w:val="InfoBlue"/>
            </w:pPr>
            <w:r>
              <w:t>Kreiranje ili modifikovanje baza podataka u sklopu privatnih projekata</w:t>
            </w:r>
          </w:p>
        </w:tc>
      </w:tr>
    </w:tbl>
    <w:p w14:paraId="11D68785" w14:textId="3121AF1E" w:rsidR="0007416A" w:rsidRDefault="007F4D02" w:rsidP="001D641D">
      <w:pPr>
        <w:pStyle w:val="Heading2"/>
      </w:pPr>
      <w:bookmarkStart w:id="24" w:name="_Toc166437395"/>
      <w:r>
        <w:t>Rezime korisnika</w:t>
      </w:r>
      <w:bookmarkEnd w:id="24"/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64"/>
        <w:gridCol w:w="2610"/>
        <w:gridCol w:w="3960"/>
      </w:tblGrid>
      <w:tr w:rsidR="00C0782F" w14:paraId="3F6AD212" w14:textId="77777777" w:rsidTr="00D66DB0">
        <w:trPr>
          <w:trHeight w:val="144"/>
        </w:trPr>
        <w:tc>
          <w:tcPr>
            <w:tcW w:w="1864" w:type="dxa"/>
            <w:shd w:val="solid" w:color="000000" w:fill="FFFFFF"/>
          </w:tcPr>
          <w:p w14:paraId="6E19BF72" w14:textId="6F8B7EC5" w:rsidR="00C0782F" w:rsidRDefault="00C0782F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Ime</w:t>
            </w:r>
          </w:p>
        </w:tc>
        <w:tc>
          <w:tcPr>
            <w:tcW w:w="2610" w:type="dxa"/>
            <w:shd w:val="solid" w:color="000000" w:fill="FFFFFF"/>
          </w:tcPr>
          <w:p w14:paraId="6CD27937" w14:textId="4DB633F5" w:rsidR="00C0782F" w:rsidRDefault="00C0782F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3960" w:type="dxa"/>
            <w:shd w:val="solid" w:color="000000" w:fill="FFFFFF"/>
          </w:tcPr>
          <w:p w14:paraId="303A1600" w14:textId="18CD38AF" w:rsidR="00C0782F" w:rsidRDefault="00C0782F" w:rsidP="00C0782F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Zainteresovana strana</w:t>
            </w:r>
          </w:p>
        </w:tc>
      </w:tr>
      <w:tr w:rsidR="00C0782F" w14:paraId="00183DE8" w14:textId="77777777" w:rsidTr="00D66DB0">
        <w:trPr>
          <w:trHeight w:val="144"/>
        </w:trPr>
        <w:tc>
          <w:tcPr>
            <w:tcW w:w="1864" w:type="dxa"/>
          </w:tcPr>
          <w:p w14:paraId="0009CEBD" w14:textId="2B65056D" w:rsidR="00C0782F" w:rsidRDefault="00C0782F" w:rsidP="001D641D">
            <w:pPr>
              <w:pStyle w:val="InfoBlue"/>
            </w:pPr>
            <w:r>
              <w:t>Administrator baze podataka</w:t>
            </w:r>
          </w:p>
        </w:tc>
        <w:tc>
          <w:tcPr>
            <w:tcW w:w="2610" w:type="dxa"/>
          </w:tcPr>
          <w:p w14:paraId="134CE61B" w14:textId="069158E7" w:rsidR="00C0782F" w:rsidRDefault="00C0782F" w:rsidP="001D641D">
            <w:pPr>
              <w:pStyle w:val="InfoBlue"/>
            </w:pPr>
            <w:r>
              <w:t>Osoba koja održava i modifikuje baze podataka</w:t>
            </w:r>
          </w:p>
        </w:tc>
        <w:tc>
          <w:tcPr>
            <w:tcW w:w="3960" w:type="dxa"/>
          </w:tcPr>
          <w:p w14:paraId="7FDDEE9F" w14:textId="12F8689F" w:rsidR="00C0782F" w:rsidRDefault="005331C7" w:rsidP="001D641D">
            <w:pPr>
              <w:pStyle w:val="InfoBlue"/>
            </w:pPr>
            <w:r>
              <w:t>Zaposlen u IT kompaniji</w:t>
            </w:r>
          </w:p>
        </w:tc>
      </w:tr>
      <w:tr w:rsidR="005331C7" w14:paraId="78EFFCDA" w14:textId="77777777" w:rsidTr="00D66DB0">
        <w:trPr>
          <w:trHeight w:val="144"/>
        </w:trPr>
        <w:tc>
          <w:tcPr>
            <w:tcW w:w="1864" w:type="dxa"/>
          </w:tcPr>
          <w:p w14:paraId="70063E09" w14:textId="22663BFC" w:rsidR="005331C7" w:rsidRDefault="008E2847" w:rsidP="001D641D">
            <w:pPr>
              <w:pStyle w:val="InfoBlue"/>
            </w:pPr>
            <w:r>
              <w:t>Projektant baze podataka</w:t>
            </w:r>
          </w:p>
        </w:tc>
        <w:tc>
          <w:tcPr>
            <w:tcW w:w="2610" w:type="dxa"/>
          </w:tcPr>
          <w:p w14:paraId="3A86DFFF" w14:textId="79DB7CE9" w:rsidR="005331C7" w:rsidRDefault="008E2847" w:rsidP="001D641D">
            <w:pPr>
              <w:pStyle w:val="InfoBlue"/>
            </w:pPr>
            <w:r>
              <w:t>Osoba koja projektuje bazu podataka</w:t>
            </w:r>
          </w:p>
        </w:tc>
        <w:tc>
          <w:tcPr>
            <w:tcW w:w="3960" w:type="dxa"/>
          </w:tcPr>
          <w:p w14:paraId="634C15DF" w14:textId="093D158F" w:rsidR="008E2847" w:rsidRPr="008E2847" w:rsidRDefault="008E2847" w:rsidP="008E2847">
            <w:pPr>
              <w:pStyle w:val="InfoBlue"/>
            </w:pPr>
            <w:r>
              <w:t>Zaposlen u IT kompaniji</w:t>
            </w:r>
          </w:p>
        </w:tc>
      </w:tr>
      <w:tr w:rsidR="008E2847" w14:paraId="0A533347" w14:textId="77777777" w:rsidTr="00D66DB0">
        <w:trPr>
          <w:trHeight w:val="144"/>
        </w:trPr>
        <w:tc>
          <w:tcPr>
            <w:tcW w:w="1864" w:type="dxa"/>
          </w:tcPr>
          <w:p w14:paraId="017B6878" w14:textId="6E866AD1" w:rsidR="008E2847" w:rsidRDefault="008E2847" w:rsidP="001D641D">
            <w:pPr>
              <w:pStyle w:val="InfoBlue"/>
            </w:pPr>
            <w:r>
              <w:t>Programer</w:t>
            </w:r>
          </w:p>
        </w:tc>
        <w:tc>
          <w:tcPr>
            <w:tcW w:w="2610" w:type="dxa"/>
          </w:tcPr>
          <w:p w14:paraId="766387B3" w14:textId="35BA4AF5" w:rsidR="008E2847" w:rsidRDefault="008E2847" w:rsidP="001D641D">
            <w:pPr>
              <w:pStyle w:val="InfoBlue"/>
            </w:pPr>
            <w:r>
              <w:t>Osoba koja razvija softverski proizvod</w:t>
            </w:r>
          </w:p>
        </w:tc>
        <w:tc>
          <w:tcPr>
            <w:tcW w:w="3960" w:type="dxa"/>
          </w:tcPr>
          <w:p w14:paraId="6359E280" w14:textId="358483D7" w:rsidR="008E2847" w:rsidRDefault="008E2847" w:rsidP="008E2847">
            <w:pPr>
              <w:pStyle w:val="InfoBlue"/>
            </w:pPr>
            <w:r>
              <w:t>Zaposlen u IT kompaniji</w:t>
            </w:r>
          </w:p>
        </w:tc>
      </w:tr>
      <w:tr w:rsidR="008E2847" w14:paraId="264BBF15" w14:textId="77777777" w:rsidTr="00BD0B3D">
        <w:trPr>
          <w:trHeight w:val="144"/>
        </w:trPr>
        <w:tc>
          <w:tcPr>
            <w:tcW w:w="1864" w:type="dxa"/>
          </w:tcPr>
          <w:p w14:paraId="095BAFCC" w14:textId="3B221CB2" w:rsidR="008E2847" w:rsidRDefault="008E2847" w:rsidP="001D641D">
            <w:pPr>
              <w:pStyle w:val="InfoBlue"/>
            </w:pPr>
            <w:r>
              <w:t>Profesor</w:t>
            </w:r>
          </w:p>
        </w:tc>
        <w:tc>
          <w:tcPr>
            <w:tcW w:w="2610" w:type="dxa"/>
          </w:tcPr>
          <w:p w14:paraId="1D73CEB2" w14:textId="59A0A13B" w:rsidR="008E2847" w:rsidRDefault="008E2847" w:rsidP="001D641D">
            <w:pPr>
              <w:pStyle w:val="InfoBlue"/>
            </w:pPr>
            <w:r>
              <w:t xml:space="preserve">Osoba koja podučava studente/učenike o radu sa </w:t>
            </w:r>
            <w:r>
              <w:lastRenderedPageBreak/>
              <w:t>bazama podataka</w:t>
            </w:r>
          </w:p>
        </w:tc>
        <w:tc>
          <w:tcPr>
            <w:tcW w:w="3960" w:type="dxa"/>
          </w:tcPr>
          <w:p w14:paraId="7ECD553B" w14:textId="07BBB853" w:rsidR="008E2847" w:rsidRDefault="001A7904" w:rsidP="008E2847">
            <w:pPr>
              <w:pStyle w:val="InfoBlue"/>
            </w:pPr>
            <w:r>
              <w:lastRenderedPageBreak/>
              <w:t>Zaposlen u obrazovnoj ustanovi</w:t>
            </w:r>
          </w:p>
        </w:tc>
      </w:tr>
      <w:tr w:rsidR="00D66DB0" w14:paraId="07AEE5D8" w14:textId="77777777" w:rsidTr="00BD0B3D">
        <w:trPr>
          <w:trHeight w:val="144"/>
        </w:trPr>
        <w:tc>
          <w:tcPr>
            <w:tcW w:w="1864" w:type="dxa"/>
          </w:tcPr>
          <w:p w14:paraId="49A15294" w14:textId="009055F3" w:rsidR="00D66DB0" w:rsidRDefault="00D66DB0" w:rsidP="001D641D">
            <w:pPr>
              <w:pStyle w:val="InfoBlue"/>
            </w:pPr>
            <w:r>
              <w:t>Student/učenik</w:t>
            </w:r>
          </w:p>
        </w:tc>
        <w:tc>
          <w:tcPr>
            <w:tcW w:w="2610" w:type="dxa"/>
          </w:tcPr>
          <w:p w14:paraId="4CE9D37A" w14:textId="306EEC9C" w:rsidR="00D66DB0" w:rsidRDefault="00D66DB0" w:rsidP="001D641D">
            <w:pPr>
              <w:pStyle w:val="InfoBlue"/>
            </w:pPr>
            <w:r>
              <w:t>Osoba koja uči modelovanje baze podataka</w:t>
            </w:r>
          </w:p>
        </w:tc>
        <w:tc>
          <w:tcPr>
            <w:tcW w:w="3960" w:type="dxa"/>
          </w:tcPr>
          <w:p w14:paraId="4162D5BF" w14:textId="39B9DF12" w:rsidR="00D66DB0" w:rsidRDefault="00D66DB0" w:rsidP="008E2847">
            <w:pPr>
              <w:pStyle w:val="InfoBlue"/>
            </w:pPr>
            <w:r>
              <w:t>Pohađa nastavu u obrazovnoj ustavovi</w:t>
            </w:r>
          </w:p>
        </w:tc>
      </w:tr>
      <w:tr w:rsidR="00BD0B3D" w14:paraId="01A10B83" w14:textId="77777777" w:rsidTr="00BD0B3D">
        <w:trPr>
          <w:trHeight w:val="144"/>
        </w:trPr>
        <w:tc>
          <w:tcPr>
            <w:tcW w:w="1864" w:type="dxa"/>
          </w:tcPr>
          <w:p w14:paraId="0F48085A" w14:textId="2E8D1217" w:rsidR="00BD0B3D" w:rsidRDefault="00BD0B3D" w:rsidP="001D641D">
            <w:pPr>
              <w:pStyle w:val="InfoBlue"/>
            </w:pPr>
            <w:r>
              <w:t>Ostali korisnici</w:t>
            </w:r>
          </w:p>
        </w:tc>
        <w:tc>
          <w:tcPr>
            <w:tcW w:w="2610" w:type="dxa"/>
          </w:tcPr>
          <w:p w14:paraId="597529EE" w14:textId="6C7EBE2E" w:rsidR="00BD0B3D" w:rsidRDefault="00BD0B3D" w:rsidP="001D641D">
            <w:pPr>
              <w:pStyle w:val="InfoBlue"/>
            </w:pPr>
            <w:r>
              <w:t>Osobe koje modeluju bazu podataka u privatne svrhe</w:t>
            </w:r>
          </w:p>
        </w:tc>
        <w:tc>
          <w:tcPr>
            <w:tcW w:w="3960" w:type="dxa"/>
          </w:tcPr>
          <w:p w14:paraId="7ED66301" w14:textId="6EB80736" w:rsidR="00BD0B3D" w:rsidRDefault="00BD0B3D" w:rsidP="008E2847">
            <w:pPr>
              <w:pStyle w:val="InfoBlue"/>
            </w:pPr>
            <w:r>
              <w:t>Ostali korisnici</w:t>
            </w:r>
          </w:p>
        </w:tc>
      </w:tr>
    </w:tbl>
    <w:p w14:paraId="3D0B8F60" w14:textId="77777777" w:rsidR="0007416A" w:rsidRDefault="0007416A">
      <w:pPr>
        <w:pStyle w:val="BodyText"/>
      </w:pPr>
    </w:p>
    <w:p w14:paraId="7F882226" w14:textId="2C6CF0A5" w:rsidR="0007416A" w:rsidRDefault="000A17F2">
      <w:pPr>
        <w:pStyle w:val="Heading2"/>
      </w:pPr>
      <w:bookmarkStart w:id="25" w:name="_Toc166437396"/>
      <w:r>
        <w:t>Korisničko okruženje</w:t>
      </w:r>
      <w:bookmarkEnd w:id="25"/>
    </w:p>
    <w:p w14:paraId="0F750FD0" w14:textId="22F72EA1" w:rsidR="00E53035" w:rsidRPr="00285E15" w:rsidRDefault="00E53035" w:rsidP="003E0146">
      <w:pPr>
        <w:pStyle w:val="BodyText"/>
      </w:pPr>
      <w:r>
        <w:t xml:space="preserve">Za </w:t>
      </w:r>
      <w:r w:rsidRPr="00E53035">
        <w:t>korištenje</w:t>
      </w:r>
      <w:r>
        <w:t xml:space="preserve"> </w:t>
      </w:r>
      <w:r w:rsidRPr="00E53035">
        <w:t xml:space="preserve"> </w:t>
      </w:r>
      <w:r w:rsidRPr="007A2E22">
        <w:rPr>
          <w:b/>
          <w:bCs/>
        </w:rPr>
        <w:t>SculptER</w:t>
      </w:r>
      <w:r>
        <w:rPr>
          <w:i/>
          <w:iCs/>
        </w:rPr>
        <w:t xml:space="preserve"> </w:t>
      </w:r>
      <w:r w:rsidR="00285E15" w:rsidRPr="00285E15">
        <w:t>softverskog alata</w:t>
      </w:r>
      <w:r w:rsidR="00285E15">
        <w:rPr>
          <w:i/>
          <w:iCs/>
        </w:rPr>
        <w:t xml:space="preserve"> </w:t>
      </w:r>
      <w:r w:rsidR="00285E15">
        <w:t>potrebno je instalirati JVM, jer je kodiran u Java programskom jeziku. Poželjno je da računar ima pristup internetu</w:t>
      </w:r>
      <w:r w:rsidR="00DA5E68">
        <w:t>.</w:t>
      </w:r>
    </w:p>
    <w:p w14:paraId="27C2C31D" w14:textId="48492663" w:rsidR="0007416A" w:rsidRDefault="003E0146" w:rsidP="001D641D">
      <w:pPr>
        <w:pStyle w:val="Heading2"/>
        <w:widowControl/>
      </w:pPr>
      <w:bookmarkStart w:id="26" w:name="_Toc166437397"/>
      <w:r>
        <w:t>Profil zainteresovanih strana</w:t>
      </w:r>
      <w:bookmarkEnd w:id="26"/>
    </w:p>
    <w:p w14:paraId="3198059B" w14:textId="0618E9F0" w:rsidR="00947523" w:rsidRPr="00947523" w:rsidRDefault="004241CC" w:rsidP="00947523">
      <w:pPr>
        <w:pStyle w:val="Heading3"/>
      </w:pPr>
      <w:bookmarkStart w:id="27" w:name="_Toc166437398"/>
      <w:r>
        <w:t>IT kompanije</w:t>
      </w:r>
      <w:bookmarkEnd w:id="27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7416A" w14:paraId="6B06ACFB" w14:textId="77777777" w:rsidTr="002F569A">
        <w:tc>
          <w:tcPr>
            <w:tcW w:w="1890" w:type="dxa"/>
          </w:tcPr>
          <w:p w14:paraId="5EBFC1E4" w14:textId="017352A0" w:rsidR="0007416A" w:rsidRDefault="002F569A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8" w:type="dxa"/>
          </w:tcPr>
          <w:p w14:paraId="7D7E22B6" w14:textId="6D2ACC37" w:rsidR="0007416A" w:rsidRDefault="002F569A" w:rsidP="001D641D">
            <w:pPr>
              <w:pStyle w:val="InfoBlue"/>
            </w:pPr>
            <w:r>
              <w:t>Privredni subjekti koji se bave projektovanjem i  izrado</w:t>
            </w:r>
            <w:r w:rsidR="00545CAF">
              <w:t>m</w:t>
            </w:r>
            <w:r>
              <w:t xml:space="preserve"> softvera</w:t>
            </w:r>
            <w:r w:rsidR="00F33309">
              <w:t>.</w:t>
            </w:r>
          </w:p>
        </w:tc>
      </w:tr>
      <w:tr w:rsidR="0007416A" w14:paraId="43883F6A" w14:textId="77777777" w:rsidTr="002F569A">
        <w:tc>
          <w:tcPr>
            <w:tcW w:w="1890" w:type="dxa"/>
          </w:tcPr>
          <w:p w14:paraId="7A27059A" w14:textId="214EF25A" w:rsidR="0007416A" w:rsidRDefault="00B71DF8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460EDEDB" w14:textId="1DE94D4C" w:rsidR="0007416A" w:rsidRDefault="00D574B3" w:rsidP="001D641D">
            <w:pPr>
              <w:pStyle w:val="InfoBlue"/>
            </w:pPr>
            <w:r>
              <w:t>Organizovani tim ljudi koji svojim radom doprinose razvoju pojedinačnih modul s</w:t>
            </w:r>
            <w:r w:rsidR="00DD1B94">
              <w:t>oftvera</w:t>
            </w:r>
            <w:r w:rsidR="00F33309">
              <w:t>.</w:t>
            </w:r>
          </w:p>
        </w:tc>
      </w:tr>
      <w:tr w:rsidR="0007416A" w14:paraId="6EF551ED" w14:textId="77777777" w:rsidTr="002F569A">
        <w:tc>
          <w:tcPr>
            <w:tcW w:w="1890" w:type="dxa"/>
          </w:tcPr>
          <w:p w14:paraId="5CF5A6C3" w14:textId="7DC7E68F" w:rsidR="0007416A" w:rsidRDefault="00C355CE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570B7E33" w14:textId="2E192152" w:rsidR="0007416A" w:rsidRDefault="00F1620C" w:rsidP="001D641D">
            <w:pPr>
              <w:pStyle w:val="InfoBlue"/>
            </w:pPr>
            <w:r>
              <w:t>Održavanje, bezbjednost, rad sa bazama podataka, obezbijediti da se podaci pravilno čuvaju i preuzimaju. Potrebno je modelovati bazu prije njenog kreiranja. Prilikom dodavanja i održavanja novih funkcionalnosti u postojeću bazu treba da se koristi modelovanje.</w:t>
            </w:r>
          </w:p>
        </w:tc>
      </w:tr>
      <w:tr w:rsidR="0007416A" w14:paraId="0DD1A11F" w14:textId="77777777" w:rsidTr="002F569A">
        <w:tc>
          <w:tcPr>
            <w:tcW w:w="1890" w:type="dxa"/>
          </w:tcPr>
          <w:p w14:paraId="5454E469" w14:textId="6BEB54D6" w:rsidR="0007416A" w:rsidRDefault="00415050">
            <w:pPr>
              <w:rPr>
                <w:b/>
              </w:rPr>
            </w:pPr>
            <w:r>
              <w:rPr>
                <w:b/>
              </w:rPr>
              <w:t xml:space="preserve">Kriterijum </w:t>
            </w:r>
            <w:r w:rsidR="0061639E">
              <w:rPr>
                <w:b/>
              </w:rPr>
              <w:t xml:space="preserve">za </w:t>
            </w:r>
            <w:r>
              <w:rPr>
                <w:b/>
              </w:rPr>
              <w:t>uspjeh</w:t>
            </w:r>
          </w:p>
        </w:tc>
        <w:tc>
          <w:tcPr>
            <w:tcW w:w="6948" w:type="dxa"/>
          </w:tcPr>
          <w:p w14:paraId="34D29602" w14:textId="53780E83" w:rsidR="0007416A" w:rsidRDefault="009D1A80" w:rsidP="001D641D">
            <w:pPr>
              <w:pStyle w:val="InfoBlue"/>
            </w:pPr>
            <w:r>
              <w:t>Realizacija ideja i zahtjeva klijenta u vidu konačnog proizvoda</w:t>
            </w:r>
            <w:r w:rsidR="00F33309">
              <w:t>.</w:t>
            </w:r>
          </w:p>
        </w:tc>
      </w:tr>
      <w:tr w:rsidR="0007416A" w14:paraId="3BA3511B" w14:textId="77777777" w:rsidTr="002F569A">
        <w:tc>
          <w:tcPr>
            <w:tcW w:w="1890" w:type="dxa"/>
          </w:tcPr>
          <w:p w14:paraId="3E1EE64C" w14:textId="0EADD64C" w:rsidR="0007416A" w:rsidRDefault="00947523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4275C8C0" w14:textId="329537B8" w:rsidR="0007416A" w:rsidRDefault="00947523" w:rsidP="001D641D">
            <w:pPr>
              <w:pStyle w:val="InfoBlue"/>
            </w:pPr>
            <w:r>
              <w:t xml:space="preserve">Da bi ispunili navedene odgovornosti i zahteve programeri koriste </w:t>
            </w:r>
            <w:r w:rsidRPr="00947523">
              <w:rPr>
                <w:b/>
                <w:bCs/>
              </w:rPr>
              <w:t>SculptER</w:t>
            </w:r>
            <w:r w:rsidR="009D539C">
              <w:t>.</w:t>
            </w:r>
          </w:p>
        </w:tc>
      </w:tr>
    </w:tbl>
    <w:p w14:paraId="61F86D6E" w14:textId="195F7B1A" w:rsidR="00947523" w:rsidRDefault="00947523" w:rsidP="00947523">
      <w:pPr>
        <w:pStyle w:val="Heading3"/>
      </w:pPr>
      <w:bookmarkStart w:id="28" w:name="_Toc166437399"/>
      <w:r w:rsidRPr="00947523">
        <w:t>Obrazovne ustanove</w:t>
      </w:r>
      <w:bookmarkEnd w:id="28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947523" w14:paraId="498EE3E0" w14:textId="77777777" w:rsidTr="00202091">
        <w:tc>
          <w:tcPr>
            <w:tcW w:w="1890" w:type="dxa"/>
          </w:tcPr>
          <w:p w14:paraId="51C6EF18" w14:textId="77777777" w:rsidR="00947523" w:rsidRDefault="00947523" w:rsidP="00202091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8" w:type="dxa"/>
          </w:tcPr>
          <w:p w14:paraId="57CF5F7B" w14:textId="3665C974" w:rsidR="00947523" w:rsidRDefault="00947523" w:rsidP="00202091">
            <w:pPr>
              <w:pStyle w:val="InfoBlue"/>
            </w:pPr>
            <w:r>
              <w:t>Javne ili privatne institucije koje obrazuju ljude na određenim poljima nauke</w:t>
            </w:r>
            <w:r w:rsidR="00F33309">
              <w:t>.</w:t>
            </w:r>
          </w:p>
        </w:tc>
      </w:tr>
      <w:tr w:rsidR="00947523" w14:paraId="0C4BB71F" w14:textId="77777777" w:rsidTr="00202091">
        <w:tc>
          <w:tcPr>
            <w:tcW w:w="1890" w:type="dxa"/>
          </w:tcPr>
          <w:p w14:paraId="09C8DB53" w14:textId="77777777" w:rsidR="00947523" w:rsidRDefault="00947523" w:rsidP="00202091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7992B58C" w14:textId="7D818727" w:rsidR="00947523" w:rsidRDefault="00F33309" w:rsidP="00202091">
            <w:pPr>
              <w:pStyle w:val="InfoBlue"/>
            </w:pPr>
            <w:r>
              <w:t>Ustanova sadrži potrebne akreditacije za izvođenje nastavnog plana. Nastavu održavaju profesori koji su stekli znanje na fakultetima računarstva i informatike.</w:t>
            </w:r>
          </w:p>
        </w:tc>
      </w:tr>
      <w:tr w:rsidR="00947523" w14:paraId="145E246C" w14:textId="77777777" w:rsidTr="00202091">
        <w:tc>
          <w:tcPr>
            <w:tcW w:w="1890" w:type="dxa"/>
          </w:tcPr>
          <w:p w14:paraId="4FBCCC18" w14:textId="77777777" w:rsidR="00947523" w:rsidRDefault="00947523" w:rsidP="00202091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18EE9887" w14:textId="520773B3" w:rsidR="00947523" w:rsidRDefault="007C15C3" w:rsidP="00202091">
            <w:pPr>
              <w:pStyle w:val="InfoBlue"/>
            </w:pPr>
            <w:r>
              <w:t>Osposobljavanje učenika/studenta za rad na bazama podataka kroz modelovanje istih.</w:t>
            </w:r>
          </w:p>
        </w:tc>
      </w:tr>
      <w:tr w:rsidR="00947523" w14:paraId="743C95D1" w14:textId="77777777" w:rsidTr="00202091">
        <w:tc>
          <w:tcPr>
            <w:tcW w:w="1890" w:type="dxa"/>
          </w:tcPr>
          <w:p w14:paraId="7AA8119B" w14:textId="3E22920C" w:rsidR="00947523" w:rsidRDefault="00947523" w:rsidP="00202091">
            <w:pPr>
              <w:rPr>
                <w:b/>
              </w:rPr>
            </w:pPr>
            <w:r>
              <w:rPr>
                <w:b/>
              </w:rPr>
              <w:t xml:space="preserve">Kriterijum </w:t>
            </w:r>
            <w:r w:rsidR="0061639E">
              <w:rPr>
                <w:b/>
              </w:rPr>
              <w:t xml:space="preserve">za </w:t>
            </w:r>
            <w:r>
              <w:rPr>
                <w:b/>
              </w:rPr>
              <w:t>uspjeh</w:t>
            </w:r>
          </w:p>
        </w:tc>
        <w:tc>
          <w:tcPr>
            <w:tcW w:w="6948" w:type="dxa"/>
          </w:tcPr>
          <w:p w14:paraId="69621E98" w14:textId="786EF348" w:rsidR="00947523" w:rsidRDefault="007C15C3" w:rsidP="00202091">
            <w:pPr>
              <w:pStyle w:val="InfoBlue"/>
            </w:pPr>
            <w:r>
              <w:t>Učenik/student je sposoban za rad na modelovanju baza podataka.</w:t>
            </w:r>
          </w:p>
        </w:tc>
      </w:tr>
      <w:tr w:rsidR="00947523" w14:paraId="73F92EB5" w14:textId="77777777" w:rsidTr="00202091">
        <w:tc>
          <w:tcPr>
            <w:tcW w:w="1890" w:type="dxa"/>
          </w:tcPr>
          <w:p w14:paraId="534C62A5" w14:textId="77777777" w:rsidR="00947523" w:rsidRDefault="00947523" w:rsidP="00202091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34712730" w14:textId="587A9BFC" w:rsidR="00947523" w:rsidRDefault="007C15C3" w:rsidP="00202091">
            <w:pPr>
              <w:pStyle w:val="InfoBlue"/>
            </w:pPr>
            <w:r>
              <w:t xml:space="preserve">Predmeti koje se bave modelovanjem baza podataka kao pomoćno sredstvo koriste softverski alat </w:t>
            </w:r>
            <w:r>
              <w:rPr>
                <w:b/>
                <w:bCs/>
              </w:rPr>
              <w:t xml:space="preserve">SculptER </w:t>
            </w:r>
            <w:r w:rsidR="0085303B" w:rsidRPr="009D539C">
              <w:t>.</w:t>
            </w:r>
          </w:p>
        </w:tc>
      </w:tr>
    </w:tbl>
    <w:p w14:paraId="7F026151" w14:textId="0F3A7CA2" w:rsidR="00947523" w:rsidRDefault="00947523" w:rsidP="00947523">
      <w:pPr>
        <w:ind w:left="720"/>
      </w:pPr>
    </w:p>
    <w:p w14:paraId="69D4834D" w14:textId="5DF011FD" w:rsidR="0085303B" w:rsidRDefault="0085303B" w:rsidP="0085303B">
      <w:pPr>
        <w:pStyle w:val="Heading3"/>
        <w:rPr>
          <w:b/>
          <w:bCs/>
        </w:rPr>
      </w:pPr>
      <w:bookmarkStart w:id="29" w:name="_Toc166437400"/>
      <w:r>
        <w:t>Ostali korisnici</w:t>
      </w:r>
      <w:bookmarkEnd w:id="29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5303B" w14:paraId="266B0A69" w14:textId="77777777" w:rsidTr="00202091">
        <w:tc>
          <w:tcPr>
            <w:tcW w:w="1890" w:type="dxa"/>
          </w:tcPr>
          <w:p w14:paraId="1DE21B23" w14:textId="77777777" w:rsidR="0085303B" w:rsidRDefault="0085303B" w:rsidP="00202091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8" w:type="dxa"/>
          </w:tcPr>
          <w:p w14:paraId="0637D174" w14:textId="2775423B" w:rsidR="0085303B" w:rsidRDefault="0085303B" w:rsidP="00202091">
            <w:pPr>
              <w:pStyle w:val="InfoBlue"/>
            </w:pPr>
            <w:r>
              <w:t>Osobe koje samostalno hoće da rade na projektima iz IT sektora.</w:t>
            </w:r>
          </w:p>
        </w:tc>
      </w:tr>
      <w:tr w:rsidR="0085303B" w14:paraId="178A4DDA" w14:textId="77777777" w:rsidTr="00202091">
        <w:tc>
          <w:tcPr>
            <w:tcW w:w="1890" w:type="dxa"/>
          </w:tcPr>
          <w:p w14:paraId="737B2B9E" w14:textId="77777777" w:rsidR="0085303B" w:rsidRDefault="0085303B" w:rsidP="00202091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5745458E" w14:textId="22AD9662" w:rsidR="0085303B" w:rsidRDefault="009D539C" w:rsidP="00202091">
            <w:pPr>
              <w:pStyle w:val="InfoBlue"/>
            </w:pPr>
            <w:r>
              <w:t>Posjeduju dovoljno znanja iz oblasti računarstva i informatike za rad sa modelovanjem baza podataka</w:t>
            </w:r>
            <w:r w:rsidR="006872C8">
              <w:t>.</w:t>
            </w:r>
          </w:p>
        </w:tc>
      </w:tr>
      <w:tr w:rsidR="0085303B" w14:paraId="263709F2" w14:textId="77777777" w:rsidTr="00202091">
        <w:tc>
          <w:tcPr>
            <w:tcW w:w="1890" w:type="dxa"/>
          </w:tcPr>
          <w:p w14:paraId="2FD961F0" w14:textId="77777777" w:rsidR="0085303B" w:rsidRDefault="0085303B" w:rsidP="00202091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418F0170" w14:textId="373F20BA" w:rsidR="0085303B" w:rsidRDefault="00EF108C" w:rsidP="00202091">
            <w:pPr>
              <w:pStyle w:val="InfoBlue"/>
            </w:pPr>
            <w:r>
              <w:t>Izrada određenih softverskih rješenja.</w:t>
            </w:r>
          </w:p>
        </w:tc>
      </w:tr>
      <w:tr w:rsidR="0085303B" w14:paraId="69BF2D33" w14:textId="77777777" w:rsidTr="00202091">
        <w:tc>
          <w:tcPr>
            <w:tcW w:w="1890" w:type="dxa"/>
          </w:tcPr>
          <w:p w14:paraId="28853DBE" w14:textId="2AD516C5" w:rsidR="0085303B" w:rsidRDefault="0085303B" w:rsidP="00202091">
            <w:pPr>
              <w:rPr>
                <w:b/>
              </w:rPr>
            </w:pPr>
            <w:r>
              <w:rPr>
                <w:b/>
              </w:rPr>
              <w:t xml:space="preserve">Kriterijum </w:t>
            </w:r>
            <w:r w:rsidR="0061639E">
              <w:rPr>
                <w:b/>
              </w:rPr>
              <w:t xml:space="preserve">za </w:t>
            </w:r>
            <w:r>
              <w:rPr>
                <w:b/>
              </w:rPr>
              <w:t>uspjeh</w:t>
            </w:r>
          </w:p>
        </w:tc>
        <w:tc>
          <w:tcPr>
            <w:tcW w:w="6948" w:type="dxa"/>
          </w:tcPr>
          <w:p w14:paraId="47963D6C" w14:textId="5C8CDAAA" w:rsidR="0085303B" w:rsidRDefault="00E56BD6" w:rsidP="00202091">
            <w:pPr>
              <w:pStyle w:val="InfoBlue"/>
            </w:pPr>
            <w:r>
              <w:t>Funkcionalni softverski proivod</w:t>
            </w:r>
            <w:r w:rsidR="006872C8">
              <w:t>.</w:t>
            </w:r>
          </w:p>
        </w:tc>
      </w:tr>
      <w:tr w:rsidR="0085303B" w14:paraId="1950B0CB" w14:textId="77777777" w:rsidTr="00202091">
        <w:tc>
          <w:tcPr>
            <w:tcW w:w="1890" w:type="dxa"/>
          </w:tcPr>
          <w:p w14:paraId="6635FCFA" w14:textId="77777777" w:rsidR="0085303B" w:rsidRDefault="0085303B" w:rsidP="00202091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403701E6" w14:textId="62BAAA96" w:rsidR="0085303B" w:rsidRDefault="00704FA0" w:rsidP="00202091">
            <w:pPr>
              <w:pStyle w:val="InfoBlue"/>
            </w:pPr>
            <w:r>
              <w:t>K</w:t>
            </w:r>
            <w:r w:rsidR="006872C8">
              <w:t xml:space="preserve">oriste softverski alat </w:t>
            </w:r>
            <w:r w:rsidR="006872C8">
              <w:rPr>
                <w:b/>
                <w:bCs/>
              </w:rPr>
              <w:t>SculptER</w:t>
            </w:r>
            <w:r w:rsidR="006872C8" w:rsidRPr="006872C8">
              <w:t>,</w:t>
            </w:r>
            <w:r w:rsidR="006872C8">
              <w:t xml:space="preserve"> koji je neophodan pri izradi modela baze </w:t>
            </w:r>
            <w:r w:rsidR="006872C8">
              <w:lastRenderedPageBreak/>
              <w:t>podataka.</w:t>
            </w:r>
          </w:p>
        </w:tc>
      </w:tr>
    </w:tbl>
    <w:p w14:paraId="5DEEFB16" w14:textId="77777777" w:rsidR="0085303B" w:rsidRPr="0085303B" w:rsidRDefault="0085303B" w:rsidP="0085303B"/>
    <w:p w14:paraId="76B732B6" w14:textId="624DABC9" w:rsidR="0007416A" w:rsidRDefault="00947523">
      <w:pPr>
        <w:pStyle w:val="Heading2"/>
        <w:widowControl/>
      </w:pPr>
      <w:bookmarkStart w:id="30" w:name="_Toc166437401"/>
      <w:r>
        <w:t>Profil korisnika</w:t>
      </w:r>
      <w:bookmarkEnd w:id="30"/>
    </w:p>
    <w:p w14:paraId="34B124A0" w14:textId="5AF634C2" w:rsidR="0007416A" w:rsidRDefault="00CF565D">
      <w:pPr>
        <w:pStyle w:val="Heading3"/>
      </w:pPr>
      <w:bookmarkStart w:id="31" w:name="_Toc166437402"/>
      <w:r>
        <w:t>Administrator baze podataka</w:t>
      </w:r>
      <w:bookmarkEnd w:id="31"/>
      <w:r w:rsidR="004D226D">
        <w:t xml:space="preserve"> </w:t>
      </w:r>
      <w:r w:rsidR="004D226D">
        <w:br/>
      </w:r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7416A" w14:paraId="3A3AF3E0" w14:textId="77777777" w:rsidTr="005B5621">
        <w:tc>
          <w:tcPr>
            <w:tcW w:w="1890" w:type="dxa"/>
          </w:tcPr>
          <w:p w14:paraId="49F79CB7" w14:textId="507B4F75" w:rsidR="0007416A" w:rsidRDefault="005B5621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8" w:type="dxa"/>
          </w:tcPr>
          <w:p w14:paraId="3B43FC83" w14:textId="5243E062" w:rsidR="0007416A" w:rsidRDefault="007553F8" w:rsidP="001D641D">
            <w:pPr>
              <w:pStyle w:val="InfoBlue"/>
            </w:pPr>
            <w:r>
              <w:t>Osiguravaju da analitičari podataka i drugi korisnici mogu lako da koriste baze podataka za pronalaženje potrebnih informacija.</w:t>
            </w:r>
          </w:p>
        </w:tc>
      </w:tr>
      <w:tr w:rsidR="0007416A" w14:paraId="01FE8BD5" w14:textId="77777777" w:rsidTr="005B5621">
        <w:tc>
          <w:tcPr>
            <w:tcW w:w="1890" w:type="dxa"/>
          </w:tcPr>
          <w:p w14:paraId="02AA9A64" w14:textId="57130BB9" w:rsidR="0007416A" w:rsidRDefault="005B5621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06E5BFAD" w14:textId="77777777" w:rsidR="0064154F" w:rsidRDefault="0064154F" w:rsidP="001D641D">
            <w:pPr>
              <w:pStyle w:val="InfoBlue"/>
            </w:pPr>
            <w:r>
              <w:t>Visokoobrazovani, vješti sa različitim alatima potrebnim u radu sa bazom podataka.</w:t>
            </w:r>
          </w:p>
          <w:p w14:paraId="65F1A2C7" w14:textId="041E5D66" w:rsidR="0007416A" w:rsidRDefault="0064154F" w:rsidP="001D641D">
            <w:pPr>
              <w:pStyle w:val="InfoBlue"/>
            </w:pPr>
            <w:r>
              <w:t>Moraju poznavati ostale elemente sistema kako bi uskladili rad baze sa njima.</w:t>
            </w:r>
            <w:r w:rsidR="004D226D">
              <w:t xml:space="preserve"> </w:t>
            </w:r>
          </w:p>
        </w:tc>
      </w:tr>
      <w:tr w:rsidR="0007416A" w14:paraId="180F4D1D" w14:textId="77777777" w:rsidTr="005B5621">
        <w:tc>
          <w:tcPr>
            <w:tcW w:w="1890" w:type="dxa"/>
          </w:tcPr>
          <w:p w14:paraId="1D472533" w14:textId="55AA2074" w:rsidR="0007416A" w:rsidRDefault="00FD4037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4D6ADF8F" w14:textId="6C208CF5" w:rsidR="0007416A" w:rsidRDefault="00082AA3" w:rsidP="001D641D">
            <w:pPr>
              <w:pStyle w:val="InfoBlue"/>
            </w:pPr>
            <w:r>
              <w:t>U cilju dodavanja novih funkcionalnosti sistema</w:t>
            </w:r>
            <w:r w:rsidR="00753321">
              <w:t xml:space="preserve"> postojeća baza se predstavlja modelom,  a zatim se on modifikuje.</w:t>
            </w:r>
          </w:p>
        </w:tc>
      </w:tr>
      <w:tr w:rsidR="00E35134" w14:paraId="67A1B80C" w14:textId="77777777" w:rsidTr="005B5621">
        <w:tc>
          <w:tcPr>
            <w:tcW w:w="1890" w:type="dxa"/>
          </w:tcPr>
          <w:p w14:paraId="1E0E150C" w14:textId="6374C754" w:rsidR="00E35134" w:rsidRDefault="00E35134" w:rsidP="00E35134">
            <w:pPr>
              <w:rPr>
                <w:b/>
              </w:rPr>
            </w:pPr>
            <w:r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43A337D5" w14:textId="127EB013" w:rsidR="00E35134" w:rsidRDefault="00E35134" w:rsidP="00E35134">
            <w:pPr>
              <w:pStyle w:val="InfoBlue"/>
            </w:pPr>
            <w:r>
              <w:t>Efikasna i dobro struktuirana baza podataka.</w:t>
            </w:r>
          </w:p>
        </w:tc>
      </w:tr>
      <w:tr w:rsidR="00E35134" w14:paraId="612B9697" w14:textId="77777777" w:rsidTr="005B5621">
        <w:tc>
          <w:tcPr>
            <w:tcW w:w="1890" w:type="dxa"/>
          </w:tcPr>
          <w:p w14:paraId="421EA41D" w14:textId="32653D9A" w:rsidR="00E35134" w:rsidRDefault="00E35134" w:rsidP="00E35134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2C8ABAC3" w14:textId="158726A8" w:rsidR="00E35134" w:rsidRDefault="00E35134" w:rsidP="00E35134">
            <w:pPr>
              <w:pStyle w:val="InfoBlue"/>
            </w:pPr>
            <w:r>
              <w:t xml:space="preserve">Prilikom modifikovanja baze podatake koriste softverski alat </w:t>
            </w:r>
            <w:r>
              <w:rPr>
                <w:b/>
                <w:bCs/>
              </w:rPr>
              <w:t>SculptER</w:t>
            </w:r>
            <w:r w:rsidRPr="00E35134">
              <w:t>.</w:t>
            </w:r>
          </w:p>
        </w:tc>
      </w:tr>
    </w:tbl>
    <w:p w14:paraId="5FD36422" w14:textId="7299CB53" w:rsidR="0007416A" w:rsidRDefault="004B01E4" w:rsidP="004B01E4">
      <w:pPr>
        <w:pStyle w:val="Heading3"/>
      </w:pPr>
      <w:bookmarkStart w:id="32" w:name="_Toc166437403"/>
      <w:r>
        <w:t>Projektanti baze podataka</w:t>
      </w:r>
      <w:bookmarkEnd w:id="32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4B01E4" w14:paraId="20AC2904" w14:textId="77777777" w:rsidTr="00202091">
        <w:tc>
          <w:tcPr>
            <w:tcW w:w="1890" w:type="dxa"/>
          </w:tcPr>
          <w:p w14:paraId="44023A9B" w14:textId="77777777" w:rsidR="004B01E4" w:rsidRDefault="004B01E4" w:rsidP="004B01E4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8" w:type="dxa"/>
          </w:tcPr>
          <w:p w14:paraId="248F1883" w14:textId="24E455CC" w:rsidR="004B01E4" w:rsidRDefault="004B01E4" w:rsidP="004B01E4">
            <w:pPr>
              <w:pStyle w:val="InfoBlue"/>
            </w:pPr>
            <w:r>
              <w:t>Osobe koje modeluju/dizajniraju bazu podataka prije njenog kreiranja.</w:t>
            </w:r>
          </w:p>
        </w:tc>
      </w:tr>
      <w:tr w:rsidR="004B01E4" w14:paraId="71069D36" w14:textId="77777777" w:rsidTr="00202091">
        <w:tc>
          <w:tcPr>
            <w:tcW w:w="1890" w:type="dxa"/>
          </w:tcPr>
          <w:p w14:paraId="07AE469D" w14:textId="77777777" w:rsidR="004B01E4" w:rsidRDefault="004B01E4" w:rsidP="004B01E4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42F2A090" w14:textId="45DC8F88" w:rsidR="004B01E4" w:rsidRDefault="004B01E4" w:rsidP="004B01E4">
            <w:pPr>
              <w:pStyle w:val="InfoBlue"/>
            </w:pPr>
            <w:r>
              <w:t>Visokoobrazovani, vješti sa različitim alatima za modelovanje. Moraju biti edukovani na polju rada sa bazom podataka.</w:t>
            </w:r>
          </w:p>
        </w:tc>
      </w:tr>
      <w:tr w:rsidR="004B01E4" w14:paraId="3F6F52FD" w14:textId="77777777" w:rsidTr="00202091">
        <w:tc>
          <w:tcPr>
            <w:tcW w:w="1890" w:type="dxa"/>
          </w:tcPr>
          <w:p w14:paraId="25CA05D9" w14:textId="77777777" w:rsidR="004B01E4" w:rsidRDefault="004B01E4" w:rsidP="004B01E4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524F1898" w14:textId="49DCD0C7" w:rsidR="004B01E4" w:rsidRDefault="00B82EFD" w:rsidP="004B01E4">
            <w:pPr>
              <w:pStyle w:val="InfoBlue"/>
            </w:pPr>
            <w:r>
              <w:t>Izrađuju model baze podataka, na osnovu koga će se ona kreirati.</w:t>
            </w:r>
          </w:p>
        </w:tc>
      </w:tr>
      <w:tr w:rsidR="00B82EFD" w14:paraId="21255079" w14:textId="77777777" w:rsidTr="00202091">
        <w:tc>
          <w:tcPr>
            <w:tcW w:w="1890" w:type="dxa"/>
          </w:tcPr>
          <w:p w14:paraId="2CCF9099" w14:textId="77777777" w:rsidR="00B82EFD" w:rsidRDefault="00B82EFD" w:rsidP="00B82EFD">
            <w:pPr>
              <w:rPr>
                <w:b/>
              </w:rPr>
            </w:pPr>
            <w:r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31EB0B82" w14:textId="0B6B8A90" w:rsidR="00B82EFD" w:rsidRDefault="00B82EFD" w:rsidP="00B82EFD">
            <w:pPr>
              <w:pStyle w:val="InfoBlue"/>
            </w:pPr>
            <w:r>
              <w:t>Čitljiv, jasan i dobro struktuiran model baze podataka.</w:t>
            </w:r>
          </w:p>
        </w:tc>
      </w:tr>
      <w:tr w:rsidR="00B82EFD" w14:paraId="1D491E34" w14:textId="77777777" w:rsidTr="00202091">
        <w:tc>
          <w:tcPr>
            <w:tcW w:w="1890" w:type="dxa"/>
          </w:tcPr>
          <w:p w14:paraId="2F8CE80E" w14:textId="77777777" w:rsidR="00B82EFD" w:rsidRDefault="00B82EFD" w:rsidP="00B82EFD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4BAF4078" w14:textId="6F4F0CDE" w:rsidR="00B82EFD" w:rsidRDefault="00B82EFD" w:rsidP="00B82EFD">
            <w:pPr>
              <w:pStyle w:val="InfoBlue"/>
            </w:pPr>
            <w:r>
              <w:t xml:space="preserve">Prilikom </w:t>
            </w:r>
            <w:r w:rsidR="00C73697">
              <w:t>izrade modela</w:t>
            </w:r>
            <w:r>
              <w:t xml:space="preserve"> baze podatak</w:t>
            </w:r>
            <w:r w:rsidR="00FF5516">
              <w:t>a</w:t>
            </w:r>
            <w:r>
              <w:t xml:space="preserve"> koriste softverski alat </w:t>
            </w:r>
            <w:r>
              <w:rPr>
                <w:b/>
                <w:bCs/>
              </w:rPr>
              <w:t>SculptER</w:t>
            </w:r>
            <w:r w:rsidRPr="00E35134">
              <w:t>.</w:t>
            </w:r>
          </w:p>
        </w:tc>
      </w:tr>
    </w:tbl>
    <w:p w14:paraId="2DF2570D" w14:textId="287FD15D" w:rsidR="004B01E4" w:rsidRDefault="00C73697" w:rsidP="00C73697">
      <w:pPr>
        <w:pStyle w:val="Heading3"/>
      </w:pPr>
      <w:bookmarkStart w:id="33" w:name="_Toc166437404"/>
      <w:r>
        <w:t>Programeri</w:t>
      </w:r>
      <w:bookmarkEnd w:id="33"/>
    </w:p>
    <w:tbl>
      <w:tblPr>
        <w:tblW w:w="8835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9"/>
        <w:gridCol w:w="6946"/>
      </w:tblGrid>
      <w:tr w:rsidR="00C73697" w14:paraId="61953BC6" w14:textId="77777777" w:rsidTr="003E47F9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69D0" w14:textId="77777777" w:rsidR="00C73697" w:rsidRDefault="00C73697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53C3" w14:textId="0BC7A6D4" w:rsidR="00C73697" w:rsidRDefault="00C73697">
            <w:pPr>
              <w:pStyle w:val="InfoBlue"/>
            </w:pPr>
            <w:r>
              <w:t>Osobe koje izrađuju softverska rješenja pomoću nekog od programskih jezika.</w:t>
            </w:r>
          </w:p>
        </w:tc>
      </w:tr>
      <w:tr w:rsidR="00C73697" w14:paraId="6BB4F615" w14:textId="77777777" w:rsidTr="003E47F9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1643" w14:textId="77777777" w:rsidR="00C73697" w:rsidRDefault="00C73697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11AD" w14:textId="0D3FAE8D" w:rsidR="00C73697" w:rsidRDefault="00427825" w:rsidP="00427825">
            <w:pPr>
              <w:pStyle w:val="InfoBlue"/>
            </w:pPr>
            <w:r>
              <w:t>Imaju odgovarajuće znanje u radu sa programskim jezicima.</w:t>
            </w:r>
          </w:p>
        </w:tc>
      </w:tr>
      <w:tr w:rsidR="00C73697" w14:paraId="52B74444" w14:textId="77777777" w:rsidTr="003E47F9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7479" w14:textId="77777777" w:rsidR="00C73697" w:rsidRDefault="00C73697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0EB7" w14:textId="2275A00B" w:rsidR="00C73697" w:rsidRDefault="00014A5C">
            <w:pPr>
              <w:pStyle w:val="InfoBlue"/>
            </w:pPr>
            <w:r>
              <w:t>Izrađuju softver gdje se može javiti potreba za korištenjem baze podataka.</w:t>
            </w:r>
          </w:p>
        </w:tc>
      </w:tr>
      <w:tr w:rsidR="00C73697" w14:paraId="00C7881E" w14:textId="77777777" w:rsidTr="003E47F9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D0F9" w14:textId="77777777" w:rsidR="00C73697" w:rsidRDefault="00C73697">
            <w:pPr>
              <w:rPr>
                <w:b/>
              </w:rPr>
            </w:pPr>
            <w:r>
              <w:rPr>
                <w:b/>
              </w:rPr>
              <w:t>Kriterijum za uspjeh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CC5A" w14:textId="789F160A" w:rsidR="00C73697" w:rsidRDefault="005C17A7">
            <w:pPr>
              <w:pStyle w:val="InfoBlue"/>
            </w:pPr>
            <w:r>
              <w:t>Funkcionalan softverski proizvod.</w:t>
            </w:r>
          </w:p>
        </w:tc>
      </w:tr>
      <w:tr w:rsidR="00C73697" w14:paraId="3452C62C" w14:textId="77777777" w:rsidTr="003E47F9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9E33" w14:textId="77777777" w:rsidR="00C73697" w:rsidRDefault="00C73697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BFF3" w14:textId="13D60A51" w:rsidR="00C73697" w:rsidRDefault="00C73697">
            <w:pPr>
              <w:pStyle w:val="InfoBlue"/>
            </w:pPr>
            <w:r>
              <w:t>Prilikom</w:t>
            </w:r>
            <w:r w:rsidR="00FF5516">
              <w:t xml:space="preserve"> izrade modela</w:t>
            </w:r>
            <w:r>
              <w:t xml:space="preserve"> baze podatak</w:t>
            </w:r>
            <w:r w:rsidR="00FF5516">
              <w:t>a</w:t>
            </w:r>
            <w:r w:rsidR="00B51770">
              <w:t xml:space="preserve"> ili prilikom modifikacije postojeće baze</w:t>
            </w:r>
            <w:r w:rsidR="003E47F9">
              <w:t xml:space="preserve">, </w:t>
            </w:r>
            <w:r>
              <w:t xml:space="preserve">koriste softverski alat </w:t>
            </w:r>
            <w:r>
              <w:rPr>
                <w:b/>
                <w:bCs/>
              </w:rPr>
              <w:t>SculptER</w:t>
            </w:r>
            <w:r>
              <w:t>.</w:t>
            </w:r>
          </w:p>
        </w:tc>
      </w:tr>
    </w:tbl>
    <w:p w14:paraId="4A8FA910" w14:textId="4E0136E5" w:rsidR="00C73697" w:rsidRDefault="003E47F9" w:rsidP="003E47F9">
      <w:pPr>
        <w:pStyle w:val="Heading3"/>
      </w:pPr>
      <w:bookmarkStart w:id="34" w:name="_Toc166437405"/>
      <w:r>
        <w:t>Profesori</w:t>
      </w:r>
      <w:bookmarkEnd w:id="34"/>
    </w:p>
    <w:tbl>
      <w:tblPr>
        <w:tblW w:w="8835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9"/>
        <w:gridCol w:w="6946"/>
      </w:tblGrid>
      <w:tr w:rsidR="003E47F9" w14:paraId="3AE1B2D6" w14:textId="77777777" w:rsidTr="003435C4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F6DD" w14:textId="77777777" w:rsidR="003E47F9" w:rsidRDefault="003E47F9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487D" w14:textId="52790429" w:rsidR="003E47F9" w:rsidRDefault="003E47F9">
            <w:pPr>
              <w:pStyle w:val="InfoBlue"/>
            </w:pPr>
            <w:r>
              <w:t>Osobe koje vrše predavanja u nekoj obrazovnoj ustanovi.</w:t>
            </w:r>
          </w:p>
        </w:tc>
      </w:tr>
      <w:tr w:rsidR="003E47F9" w14:paraId="34755F66" w14:textId="77777777" w:rsidTr="003435C4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83E5" w14:textId="77777777" w:rsidR="003E47F9" w:rsidRDefault="003E47F9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61D2" w14:textId="4FCC77FE" w:rsidR="003E47F9" w:rsidRDefault="0048226B" w:rsidP="0048226B">
            <w:pPr>
              <w:pStyle w:val="InfoBlue"/>
            </w:pPr>
            <w:r>
              <w:t xml:space="preserve">Visokoobrazovani u oblasti računarstva i informatike. Moraju da posjeduju određeno pedagoško znanje. </w:t>
            </w:r>
          </w:p>
        </w:tc>
      </w:tr>
      <w:tr w:rsidR="003E47F9" w14:paraId="039A3E16" w14:textId="77777777" w:rsidTr="003435C4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9A90B" w14:textId="77777777" w:rsidR="003E47F9" w:rsidRDefault="003E47F9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CE6E" w14:textId="14188D80" w:rsidR="003E47F9" w:rsidRDefault="00A03C68">
            <w:pPr>
              <w:pStyle w:val="InfoBlue"/>
            </w:pPr>
            <w:r>
              <w:t>Prenose stečena znanja iz rada sa bazama podataka u skladu sa nastavnim programom.</w:t>
            </w:r>
          </w:p>
        </w:tc>
      </w:tr>
      <w:tr w:rsidR="003435C4" w14:paraId="351BB014" w14:textId="77777777" w:rsidTr="003435C4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8997" w14:textId="77777777" w:rsidR="003435C4" w:rsidRDefault="003435C4" w:rsidP="003435C4">
            <w:pPr>
              <w:rPr>
                <w:b/>
              </w:rPr>
            </w:pPr>
            <w:r>
              <w:rPr>
                <w:b/>
              </w:rPr>
              <w:t>Kriterijum za uspjeh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3727" w14:textId="747C8DC6" w:rsidR="003435C4" w:rsidRDefault="003435C4" w:rsidP="003435C4">
            <w:pPr>
              <w:pStyle w:val="InfoBlue"/>
            </w:pPr>
            <w:r w:rsidRPr="00FA15BD">
              <w:rPr>
                <w:lang w:val="de-DE"/>
              </w:rPr>
              <w:t>Osposobljeni studenti/učenici da stečena znanja primijene na konkretne probleme.</w:t>
            </w:r>
          </w:p>
        </w:tc>
      </w:tr>
      <w:tr w:rsidR="003435C4" w14:paraId="36C004F5" w14:textId="77777777" w:rsidTr="003435C4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D21A" w14:textId="77777777" w:rsidR="003435C4" w:rsidRDefault="003435C4" w:rsidP="003435C4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D2F6" w14:textId="7ABA2909" w:rsidR="003435C4" w:rsidRDefault="003435C4" w:rsidP="003435C4">
            <w:pPr>
              <w:pStyle w:val="InfoBlue"/>
            </w:pPr>
            <w:r>
              <w:t xml:space="preserve">Kao pomoćno sredstvo praktičnog dijela nastave koriste softverski alat </w:t>
            </w:r>
            <w:r>
              <w:rPr>
                <w:b/>
                <w:bCs/>
              </w:rPr>
              <w:t>SculptER</w:t>
            </w:r>
            <w:r w:rsidRPr="003435C4">
              <w:t>.</w:t>
            </w:r>
          </w:p>
        </w:tc>
      </w:tr>
    </w:tbl>
    <w:p w14:paraId="1FA3C3DD" w14:textId="1E6514AD" w:rsidR="003E47F9" w:rsidRDefault="003205AD" w:rsidP="003435C4">
      <w:pPr>
        <w:pStyle w:val="Heading3"/>
      </w:pPr>
      <w:bookmarkStart w:id="35" w:name="_Toc166437406"/>
      <w:r>
        <w:lastRenderedPageBreak/>
        <w:t>Studenti/Učenici</w:t>
      </w:r>
      <w:bookmarkEnd w:id="35"/>
    </w:p>
    <w:tbl>
      <w:tblPr>
        <w:tblW w:w="8835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9"/>
        <w:gridCol w:w="6946"/>
      </w:tblGrid>
      <w:tr w:rsidR="003205AD" w14:paraId="1A9D7048" w14:textId="77777777" w:rsidTr="00A77563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38F0" w14:textId="77777777" w:rsidR="003205AD" w:rsidRDefault="003205AD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2176" w14:textId="47F9F272" w:rsidR="003205AD" w:rsidRDefault="00007F5C">
            <w:pPr>
              <w:pStyle w:val="InfoBlue"/>
            </w:pPr>
            <w:r>
              <w:t>Osobe koje pohađaju nastavu u nekoj od obrazovnih ustanova.</w:t>
            </w:r>
          </w:p>
        </w:tc>
      </w:tr>
      <w:tr w:rsidR="003205AD" w14:paraId="1B9AAB5F" w14:textId="77777777" w:rsidTr="00A77563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276B" w14:textId="77777777" w:rsidR="003205AD" w:rsidRDefault="003205AD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61E70" w14:textId="7292C402" w:rsidR="003205AD" w:rsidRDefault="00007F5C" w:rsidP="00007F5C">
            <w:pPr>
              <w:pStyle w:val="InfoBlue"/>
            </w:pPr>
            <w:r>
              <w:t>Mladi ljudi koji su stekli određena predznanja u dosadašnjem školovanju, te su u mogućnosti da prate nastavu iz predmeta vezanih za baze podataka.</w:t>
            </w:r>
          </w:p>
        </w:tc>
      </w:tr>
      <w:tr w:rsidR="003205AD" w14:paraId="73BE0C85" w14:textId="77777777" w:rsidTr="00A77563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1895" w14:textId="77777777" w:rsidR="003205AD" w:rsidRDefault="003205AD">
            <w:pPr>
              <w:rPr>
                <w:b/>
              </w:rPr>
            </w:pPr>
            <w:r>
              <w:rPr>
                <w:b/>
              </w:rPr>
              <w:t>Odgovornosti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C107" w14:textId="032F44C0" w:rsidR="003205AD" w:rsidRDefault="002D051C">
            <w:pPr>
              <w:pStyle w:val="InfoBlue"/>
            </w:pPr>
            <w:r>
              <w:t>Uče se rad</w:t>
            </w:r>
            <w:r w:rsidR="006B428E">
              <w:t>u</w:t>
            </w:r>
            <w:r>
              <w:t xml:space="preserve"> sa bazama podataka i njihovom modelovanju.</w:t>
            </w:r>
          </w:p>
        </w:tc>
      </w:tr>
      <w:tr w:rsidR="003205AD" w14:paraId="7FAC1540" w14:textId="77777777" w:rsidTr="00A77563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487F" w14:textId="77777777" w:rsidR="003205AD" w:rsidRDefault="003205AD">
            <w:pPr>
              <w:rPr>
                <w:b/>
              </w:rPr>
            </w:pPr>
            <w:r>
              <w:rPr>
                <w:b/>
              </w:rPr>
              <w:t>Kriterijum za uspjeh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057A" w14:textId="3617C8FB" w:rsidR="003205AD" w:rsidRDefault="009C1A67">
            <w:pPr>
              <w:pStyle w:val="InfoBlue"/>
            </w:pPr>
            <w:r>
              <w:t>Upotreba steknutog znaja na konkretne probleme.</w:t>
            </w:r>
          </w:p>
        </w:tc>
      </w:tr>
      <w:tr w:rsidR="00A77563" w14:paraId="3A7E4350" w14:textId="77777777" w:rsidTr="00A77563"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822E0" w14:textId="77777777" w:rsidR="00A77563" w:rsidRDefault="00A77563" w:rsidP="00A77563">
            <w:pPr>
              <w:rPr>
                <w:b/>
              </w:rPr>
            </w:pPr>
            <w:r>
              <w:rPr>
                <w:b/>
              </w:rPr>
              <w:t>Učešće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EB122" w14:textId="174C6DEA" w:rsidR="00A77563" w:rsidRDefault="00A77563" w:rsidP="00A77563">
            <w:pPr>
              <w:pStyle w:val="InfoBlue"/>
            </w:pPr>
            <w:r>
              <w:t xml:space="preserve">Kao pomoćno sredstvo praktičnog dijela nastave koriste softverski alat </w:t>
            </w:r>
            <w:r>
              <w:rPr>
                <w:b/>
                <w:bCs/>
              </w:rPr>
              <w:t>SculptER</w:t>
            </w:r>
            <w:r w:rsidRPr="003435C4">
              <w:t>.</w:t>
            </w:r>
          </w:p>
        </w:tc>
      </w:tr>
    </w:tbl>
    <w:p w14:paraId="26D6EB4B" w14:textId="77777777" w:rsidR="003205AD" w:rsidRPr="003205AD" w:rsidRDefault="003205AD" w:rsidP="003205AD"/>
    <w:p w14:paraId="4BB563DD" w14:textId="635DC003" w:rsidR="0007416A" w:rsidRDefault="00FD21C0">
      <w:pPr>
        <w:pStyle w:val="Heading2"/>
      </w:pPr>
      <w:bookmarkStart w:id="36" w:name="_Toc166437407"/>
      <w:r>
        <w:t>Ključne potrebe zainteresovanih strana i korisnika</w:t>
      </w:r>
      <w:bookmarkEnd w:id="36"/>
    </w:p>
    <w:p w14:paraId="0FD50C6A" w14:textId="4C5C098E" w:rsidR="0007416A" w:rsidRDefault="008C44C4" w:rsidP="00C42A6E">
      <w:pPr>
        <w:pStyle w:val="InfoBlue"/>
        <w:ind w:left="540"/>
      </w:pPr>
      <w:r>
        <w:t>Analizom podataka prikupljenih od strane zainteresovanih strana i korisnika ustanvili smo da je najčešće spomenuta potreba za brz</w:t>
      </w:r>
      <w:r w:rsidR="0012578B">
        <w:t>u</w:t>
      </w:r>
      <w:r>
        <w:t>, efikasn</w:t>
      </w:r>
      <w:r w:rsidR="0012578B">
        <w:t>u</w:t>
      </w:r>
      <w:r>
        <w:t xml:space="preserve"> i jednostavn</w:t>
      </w:r>
      <w:r w:rsidR="00BB0306">
        <w:t>u</w:t>
      </w:r>
      <w:r>
        <w:t xml:space="preserve"> izrada modela</w:t>
      </w:r>
      <w:r w:rsidR="00D02382">
        <w:t>, kao i brz import/e</w:t>
      </w:r>
      <w:r w:rsidR="000C43B6">
        <w:t>ks</w:t>
      </w:r>
      <w:r w:rsidR="00D02382">
        <w:t>port SQL kod</w:t>
      </w:r>
      <w:r w:rsidR="00DA5E68">
        <w:t xml:space="preserve">a. </w:t>
      </w:r>
      <w:r w:rsidR="003C4E86">
        <w:t xml:space="preserve">Takođe, neophodna je kompatibilnost sa različitim verzijama RDMBS-a. Softverski alat </w:t>
      </w:r>
      <w:r w:rsidR="003C4E86">
        <w:rPr>
          <w:b/>
          <w:bCs/>
        </w:rPr>
        <w:t>SculptER</w:t>
      </w:r>
      <w:r w:rsidR="003C4E86">
        <w:rPr>
          <w:i/>
          <w:iCs w:val="0"/>
        </w:rPr>
        <w:t xml:space="preserve"> </w:t>
      </w:r>
      <w:r w:rsidR="003C4E86">
        <w:t xml:space="preserve"> ispunjava sve navedene uslove zainteresovanih strana i korisnika</w:t>
      </w:r>
      <w:r w:rsidR="00C42A6E">
        <w:t>.</w:t>
      </w:r>
    </w:p>
    <w:p w14:paraId="7B49FC05" w14:textId="05A938F8" w:rsidR="0007416A" w:rsidRDefault="00C42A6E">
      <w:pPr>
        <w:pStyle w:val="Heading2"/>
      </w:pPr>
      <w:bookmarkStart w:id="37" w:name="_Toc166437408"/>
      <w:r>
        <w:t>Alternative i konkurencija</w:t>
      </w:r>
      <w:bookmarkEnd w:id="37"/>
    </w:p>
    <w:p w14:paraId="47FB30D9" w14:textId="21B43359" w:rsidR="00C42A6E" w:rsidRDefault="00C42A6E" w:rsidP="00455402">
      <w:pPr>
        <w:ind w:left="720"/>
      </w:pPr>
      <w:r>
        <w:t>U sklopu nekih programskih okruženja postoji implementiran alat za modelovanje. Najpopularnija softverska rješenja namijenjena za modelovanje baza podataka su:</w:t>
      </w:r>
    </w:p>
    <w:p w14:paraId="1922A8DD" w14:textId="54D243B6" w:rsidR="00C42A6E" w:rsidRDefault="00C42A6E" w:rsidP="00C42A6E">
      <w:pPr>
        <w:pStyle w:val="ListParagraph"/>
        <w:numPr>
          <w:ilvl w:val="0"/>
          <w:numId w:val="31"/>
        </w:numPr>
      </w:pPr>
      <w:r>
        <w:t>SQL Database Modeler</w:t>
      </w:r>
    </w:p>
    <w:p w14:paraId="217C8FAF" w14:textId="2B659B26" w:rsidR="00C42A6E" w:rsidRDefault="00C42A6E" w:rsidP="00C42A6E">
      <w:pPr>
        <w:pStyle w:val="ListParagraph"/>
        <w:numPr>
          <w:ilvl w:val="0"/>
          <w:numId w:val="31"/>
        </w:numPr>
      </w:pPr>
      <w:r>
        <w:t>MySQL Workbench</w:t>
      </w:r>
    </w:p>
    <w:p w14:paraId="73FDD7B8" w14:textId="38954ECD" w:rsidR="00C42A6E" w:rsidRDefault="00C42A6E" w:rsidP="00C42A6E">
      <w:pPr>
        <w:pStyle w:val="ListParagraph"/>
        <w:numPr>
          <w:ilvl w:val="0"/>
          <w:numId w:val="31"/>
        </w:numPr>
      </w:pPr>
      <w:r>
        <w:t>ER/Studio</w:t>
      </w:r>
    </w:p>
    <w:p w14:paraId="52FCE6F6" w14:textId="5C32E016" w:rsidR="00C42A6E" w:rsidRDefault="00C42A6E" w:rsidP="00C42A6E">
      <w:pPr>
        <w:pStyle w:val="ListParagraph"/>
        <w:numPr>
          <w:ilvl w:val="0"/>
          <w:numId w:val="31"/>
        </w:numPr>
      </w:pPr>
      <w:r>
        <w:t>DbSchema</w:t>
      </w:r>
    </w:p>
    <w:p w14:paraId="26CB8FCC" w14:textId="16178097" w:rsidR="00C42A6E" w:rsidRDefault="00C42A6E" w:rsidP="00C42A6E">
      <w:pPr>
        <w:pStyle w:val="ListParagraph"/>
        <w:numPr>
          <w:ilvl w:val="0"/>
          <w:numId w:val="31"/>
        </w:numPr>
      </w:pPr>
      <w:r>
        <w:t>HeidiSQL</w:t>
      </w:r>
    </w:p>
    <w:p w14:paraId="1EACEB1D" w14:textId="04FC485C" w:rsidR="00C42A6E" w:rsidRDefault="00C42A6E" w:rsidP="00C42A6E">
      <w:pPr>
        <w:pStyle w:val="ListParagraph"/>
        <w:numPr>
          <w:ilvl w:val="0"/>
          <w:numId w:val="31"/>
        </w:numPr>
      </w:pPr>
      <w:r>
        <w:t>DeZign for Database</w:t>
      </w:r>
    </w:p>
    <w:p w14:paraId="5D70B275" w14:textId="0CE533CD" w:rsidR="00455402" w:rsidRPr="00455402" w:rsidRDefault="00455402" w:rsidP="004E2759">
      <w:pPr>
        <w:ind w:left="720"/>
      </w:pPr>
      <w:r>
        <w:t xml:space="preserve">Ono što softverski alat </w:t>
      </w:r>
      <w:r>
        <w:rPr>
          <w:b/>
          <w:bCs/>
        </w:rPr>
        <w:t xml:space="preserve">SculptER </w:t>
      </w:r>
      <w:r w:rsidRPr="00455402">
        <w:t>izdvaj</w:t>
      </w:r>
      <w:r>
        <w:t xml:space="preserve">a je jednostavnost modelovanja baze podataka i izrade dijagrama koja je omogućena elementima ER dijagrama, prilagođenost korisničkog interfejsa, kompatibilnost sa najpopularnijom RDBMS verzijama. </w:t>
      </w:r>
      <w:r>
        <w:rPr>
          <w:b/>
          <w:bCs/>
        </w:rPr>
        <w:t xml:space="preserve">SculptER </w:t>
      </w:r>
      <w:r>
        <w:t xml:space="preserve">je besplatan i </w:t>
      </w:r>
      <w:r w:rsidRPr="00455402">
        <w:t>namijenjen</w:t>
      </w:r>
      <w:r>
        <w:t xml:space="preserve"> je za ljude sa predznanjem kao i za ljude koji tek uče modelovanje baza podataka.</w:t>
      </w:r>
    </w:p>
    <w:p w14:paraId="5DBFFCE0" w14:textId="1FF757BC" w:rsidR="0007416A" w:rsidRDefault="004E2759">
      <w:pPr>
        <w:pStyle w:val="Heading1"/>
      </w:pPr>
      <w:bookmarkStart w:id="38" w:name="_Toc166437409"/>
      <w:bookmarkEnd w:id="21"/>
      <w:r>
        <w:t>Pregled proizvoda</w:t>
      </w:r>
      <w:bookmarkEnd w:id="38"/>
    </w:p>
    <w:p w14:paraId="06044B70" w14:textId="0B2A5AAB" w:rsidR="0007416A" w:rsidRDefault="00AF085E">
      <w:pPr>
        <w:pStyle w:val="Heading2"/>
      </w:pPr>
      <w:bookmarkStart w:id="39" w:name="_Toc166437410"/>
      <w:r>
        <w:t>Perspektiva proizvoda</w:t>
      </w:r>
      <w:bookmarkEnd w:id="39"/>
    </w:p>
    <w:p w14:paraId="3E6B3DD6" w14:textId="738EC4CB" w:rsidR="004607F6" w:rsidRDefault="00AF085E" w:rsidP="004607F6">
      <w:pPr>
        <w:ind w:left="720"/>
      </w:pPr>
      <w:r>
        <w:t xml:space="preserve">Softverski alat </w:t>
      </w:r>
      <w:r>
        <w:rPr>
          <w:b/>
          <w:bCs/>
        </w:rPr>
        <w:t xml:space="preserve">SculptER </w:t>
      </w:r>
      <w:r>
        <w:t>predstavlja grafički alat koji omogućava brže i jednostavanije modelovanja bza podataka. Alat sadrži sve potrebne prateće elemente koji su uključeni u funkcionalnosti našeg sistema.</w:t>
      </w:r>
      <w:r w:rsidR="00157574">
        <w:t xml:space="preserve"> Pripada klasi softverskih proizvoda koje je jednostavno instalirati bez posebn</w:t>
      </w:r>
      <w:r w:rsidR="009612B9">
        <w:t>ih</w:t>
      </w:r>
      <w:r w:rsidR="00157574">
        <w:t xml:space="preserve"> hardversk</w:t>
      </w:r>
      <w:r w:rsidR="009612B9">
        <w:t>ih</w:t>
      </w:r>
      <w:r w:rsidR="003D4951">
        <w:t xml:space="preserve"> </w:t>
      </w:r>
      <w:r w:rsidR="00157574">
        <w:t>zahtjev</w:t>
      </w:r>
      <w:r w:rsidR="009612B9">
        <w:t>a</w:t>
      </w:r>
      <w:r w:rsidR="00157574">
        <w:t>.</w:t>
      </w:r>
      <w:r w:rsidR="00C43813">
        <w:t xml:space="preserve"> Korisnički interfejs ima mogućnost </w:t>
      </w:r>
      <w:r w:rsidR="00C43813" w:rsidRPr="00C43813">
        <w:t>kastomizacij</w:t>
      </w:r>
      <w:r w:rsidR="00C43813">
        <w:t xml:space="preserve">e tako da korisnik može da ga prilagodi svojim potrebama. </w:t>
      </w:r>
    </w:p>
    <w:p w14:paraId="237113A3" w14:textId="77777777" w:rsidR="004607F6" w:rsidRPr="00AF085E" w:rsidRDefault="004607F6" w:rsidP="004607F6">
      <w:pPr>
        <w:ind w:left="720"/>
      </w:pPr>
    </w:p>
    <w:p w14:paraId="019C97E3" w14:textId="5FDC4E60" w:rsidR="0007416A" w:rsidRDefault="00C43813" w:rsidP="00C43813">
      <w:pPr>
        <w:pStyle w:val="Heading2"/>
      </w:pPr>
      <w:bookmarkStart w:id="40" w:name="_Toc166437411"/>
      <w:r>
        <w:lastRenderedPageBreak/>
        <w:t>Sažetak mogućnosti</w:t>
      </w:r>
      <w:bookmarkEnd w:id="40"/>
    </w:p>
    <w:p w14:paraId="6F7B841A" w14:textId="07F38557" w:rsidR="0007416A" w:rsidRDefault="00A92E6C">
      <w:pPr>
        <w:keepNext/>
        <w:ind w:left="2880" w:right="72" w:firstLine="720"/>
        <w:rPr>
          <w:b/>
        </w:rPr>
      </w:pPr>
      <w:r>
        <w:rPr>
          <w:b/>
        </w:rPr>
        <w:t>Tabela</w:t>
      </w:r>
      <w:r w:rsidR="004D226D">
        <w:rPr>
          <w:b/>
        </w:rPr>
        <w:t xml:space="preserve"> 4-1    </w:t>
      </w:r>
      <w:r w:rsidR="00D47BF5">
        <w:rPr>
          <w:b/>
        </w:rPr>
        <w:t>Sistem korisnićke podrške</w:t>
      </w: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07416A" w14:paraId="6BBB0651" w14:textId="77777777">
        <w:trPr>
          <w:cantSplit/>
        </w:trPr>
        <w:tc>
          <w:tcPr>
            <w:tcW w:w="3240" w:type="dxa"/>
          </w:tcPr>
          <w:p w14:paraId="7087D2D4" w14:textId="5460A07B" w:rsidR="0007416A" w:rsidRDefault="00A92E6C">
            <w:pPr>
              <w:keepNext/>
              <w:ind w:right="7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Korisničke prednosti</w:t>
            </w:r>
          </w:p>
        </w:tc>
        <w:tc>
          <w:tcPr>
            <w:tcW w:w="3780" w:type="dxa"/>
          </w:tcPr>
          <w:p w14:paraId="25AFFE49" w14:textId="1F4E8F4B" w:rsidR="0007416A" w:rsidRDefault="00A92E6C">
            <w:pPr>
              <w:ind w:right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Karakteristike podrške</w:t>
            </w:r>
          </w:p>
        </w:tc>
      </w:tr>
      <w:tr w:rsidR="0007416A" w14:paraId="277E723B" w14:textId="77777777">
        <w:trPr>
          <w:cantSplit/>
        </w:trPr>
        <w:tc>
          <w:tcPr>
            <w:tcW w:w="3240" w:type="dxa"/>
          </w:tcPr>
          <w:p w14:paraId="00EE3C6D" w14:textId="7F9B5D75" w:rsidR="0007416A" w:rsidRDefault="008F1E46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Besplatno preuzimanje najnovije verzije</w:t>
            </w:r>
          </w:p>
        </w:tc>
        <w:tc>
          <w:tcPr>
            <w:tcW w:w="3780" w:type="dxa"/>
          </w:tcPr>
          <w:p w14:paraId="4E90E3C2" w14:textId="5410A557" w:rsidR="0007416A" w:rsidRPr="008F1E46" w:rsidRDefault="008F1E46">
            <w:pPr>
              <w:ind w:right="144"/>
              <w:rPr>
                <w:color w:val="000000"/>
              </w:rPr>
            </w:pPr>
            <w:r>
              <w:rPr>
                <w:b/>
                <w:bCs/>
              </w:rPr>
              <w:t xml:space="preserve">SculptER </w:t>
            </w:r>
            <w:r>
              <w:t>je besplatan za sve korisnike.</w:t>
            </w:r>
          </w:p>
        </w:tc>
      </w:tr>
      <w:tr w:rsidR="0007416A" w14:paraId="796715CD" w14:textId="77777777">
        <w:trPr>
          <w:cantSplit/>
        </w:trPr>
        <w:tc>
          <w:tcPr>
            <w:tcW w:w="3240" w:type="dxa"/>
          </w:tcPr>
          <w:p w14:paraId="38F0FDD4" w14:textId="01838C3D" w:rsidR="0007416A" w:rsidRDefault="008F1E46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U slučaju problema korisnik se uvijek može javiti korisničkoj podršci</w:t>
            </w:r>
          </w:p>
        </w:tc>
        <w:tc>
          <w:tcPr>
            <w:tcW w:w="3780" w:type="dxa"/>
          </w:tcPr>
          <w:p w14:paraId="104670EE" w14:textId="261732BF" w:rsidR="0007416A" w:rsidRDefault="000F0A7A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 xml:space="preserve">Brzo indetifikovanje problema i </w:t>
            </w:r>
            <w:r w:rsidR="00C71072">
              <w:rPr>
                <w:color w:val="000000"/>
              </w:rPr>
              <w:t>pomoć pri rješavanju problema.</w:t>
            </w:r>
          </w:p>
        </w:tc>
      </w:tr>
      <w:tr w:rsidR="0007416A" w14:paraId="4F33C673" w14:textId="77777777">
        <w:trPr>
          <w:cantSplit/>
        </w:trPr>
        <w:tc>
          <w:tcPr>
            <w:tcW w:w="3240" w:type="dxa"/>
          </w:tcPr>
          <w:p w14:paraId="02BC5449" w14:textId="0C0AEA17" w:rsidR="0007416A" w:rsidRDefault="00E96A84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Obavještenja o dostupnim nadogradnjama</w:t>
            </w:r>
          </w:p>
        </w:tc>
        <w:tc>
          <w:tcPr>
            <w:tcW w:w="3780" w:type="dxa"/>
          </w:tcPr>
          <w:p w14:paraId="0DFA1CE9" w14:textId="025DCA67" w:rsidR="0007416A" w:rsidRDefault="00E96A84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Korisnička podrška procjenuje kritične oblasti i poboljšava ih</w:t>
            </w:r>
            <w:r w:rsidR="0085782F">
              <w:rPr>
                <w:color w:val="000000"/>
              </w:rPr>
              <w:t>.</w:t>
            </w:r>
          </w:p>
        </w:tc>
      </w:tr>
      <w:tr w:rsidR="0007416A" w14:paraId="007B08B5" w14:textId="77777777">
        <w:trPr>
          <w:cantSplit/>
        </w:trPr>
        <w:tc>
          <w:tcPr>
            <w:tcW w:w="3240" w:type="dxa"/>
          </w:tcPr>
          <w:p w14:paraId="10511647" w14:textId="729B396D" w:rsidR="0007416A" w:rsidRDefault="0085782F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Smanjuje vrijeme potrebno za izvršavanje zadataka</w:t>
            </w:r>
          </w:p>
        </w:tc>
        <w:tc>
          <w:tcPr>
            <w:tcW w:w="3780" w:type="dxa"/>
          </w:tcPr>
          <w:p w14:paraId="11D055DF" w14:textId="1BB0D719" w:rsidR="0007416A" w:rsidRDefault="0085782F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 xml:space="preserve">Na </w:t>
            </w:r>
            <w:r w:rsidR="00AD531E">
              <w:rPr>
                <w:color w:val="000000"/>
              </w:rPr>
              <w:t>sajtu se stalno proširuje FAQ dio sa novim odgovorima na probleme.</w:t>
            </w:r>
          </w:p>
        </w:tc>
      </w:tr>
      <w:tr w:rsidR="0007416A" w14:paraId="75DF757B" w14:textId="77777777">
        <w:trPr>
          <w:cantSplit/>
        </w:trPr>
        <w:tc>
          <w:tcPr>
            <w:tcW w:w="3240" w:type="dxa"/>
          </w:tcPr>
          <w:p w14:paraId="0B09C02E" w14:textId="6ACEBF5F" w:rsidR="0007416A" w:rsidRDefault="000742BC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Jednostavnost rada</w:t>
            </w:r>
          </w:p>
        </w:tc>
        <w:tc>
          <w:tcPr>
            <w:tcW w:w="3780" w:type="dxa"/>
          </w:tcPr>
          <w:p w14:paraId="101E4F93" w14:textId="540CD957" w:rsidR="0007416A" w:rsidRPr="000742BC" w:rsidRDefault="000742BC">
            <w:pPr>
              <w:ind w:right="144"/>
              <w:rPr>
                <w:color w:val="000000"/>
              </w:rPr>
            </w:pPr>
            <w:r>
              <w:rPr>
                <w:b/>
                <w:bCs/>
              </w:rPr>
              <w:t xml:space="preserve">SculptER </w:t>
            </w:r>
            <w:r>
              <w:t xml:space="preserve"> je napravljen da bude jednostavan za rad ljudima koji hoće da nauče modelovanje baza.</w:t>
            </w:r>
          </w:p>
        </w:tc>
      </w:tr>
    </w:tbl>
    <w:p w14:paraId="18AAE549" w14:textId="1075FBD1" w:rsidR="0007416A" w:rsidRDefault="000F747C">
      <w:pPr>
        <w:pStyle w:val="Heading2"/>
      </w:pPr>
      <w:bookmarkStart w:id="41" w:name="_Toc166437412"/>
      <w:r>
        <w:t>Predpostavke i zavisnosti</w:t>
      </w:r>
      <w:bookmarkEnd w:id="41"/>
    </w:p>
    <w:p w14:paraId="194A4AF5" w14:textId="2FF104F3" w:rsidR="004607F6" w:rsidRDefault="004607F6" w:rsidP="004607F6">
      <w:pPr>
        <w:ind w:firstLine="720"/>
      </w:pPr>
      <w:r>
        <w:t xml:space="preserve">Softverski alat </w:t>
      </w:r>
      <w:r>
        <w:rPr>
          <w:b/>
          <w:bCs/>
        </w:rPr>
        <w:t xml:space="preserve">SculptER </w:t>
      </w:r>
      <w:r>
        <w:t>ima nekoliko predpostavki i zavisnosti, a to su:</w:t>
      </w:r>
    </w:p>
    <w:p w14:paraId="4FE3A934" w14:textId="7FE2BC07" w:rsidR="004607F6" w:rsidRDefault="004607F6" w:rsidP="004607F6">
      <w:pPr>
        <w:pStyle w:val="ListParagraph"/>
        <w:numPr>
          <w:ilvl w:val="0"/>
          <w:numId w:val="34"/>
        </w:numPr>
      </w:pPr>
      <w:r>
        <w:t>Dugoročna podrška za alat sa ciljem održavanja funkcionalnosti i otklanjanja nastalih problema (LTS);</w:t>
      </w:r>
    </w:p>
    <w:p w14:paraId="4A038640" w14:textId="77777777" w:rsidR="004607F6" w:rsidRDefault="004607F6" w:rsidP="004607F6">
      <w:pPr>
        <w:pStyle w:val="ListParagraph"/>
        <w:numPr>
          <w:ilvl w:val="0"/>
          <w:numId w:val="34"/>
        </w:numPr>
      </w:pPr>
      <w:r>
        <w:t>Promjena hardverskih komponenti ne utiče na ponašanje softverskog alata;</w:t>
      </w:r>
    </w:p>
    <w:p w14:paraId="474DA288" w14:textId="77777777" w:rsidR="004607F6" w:rsidRDefault="004607F6" w:rsidP="004607F6">
      <w:pPr>
        <w:pStyle w:val="ListParagraph"/>
        <w:numPr>
          <w:ilvl w:val="0"/>
          <w:numId w:val="34"/>
        </w:numPr>
      </w:pPr>
      <w:r>
        <w:t>Informisanje korisnika o potrebnom ažuriranju;</w:t>
      </w:r>
    </w:p>
    <w:p w14:paraId="79CF70A7" w14:textId="77777777" w:rsidR="00FC3909" w:rsidRDefault="00FC3909" w:rsidP="004607F6">
      <w:pPr>
        <w:pStyle w:val="ListParagraph"/>
        <w:numPr>
          <w:ilvl w:val="0"/>
          <w:numId w:val="34"/>
        </w:numPr>
      </w:pPr>
      <w:r>
        <w:t>Kod pojave novog operativnog sistema, aplikacija se mora prilagoditi novom okruženju;</w:t>
      </w:r>
    </w:p>
    <w:p w14:paraId="62549878" w14:textId="1F2BC2FA" w:rsidR="004607F6" w:rsidRPr="004607F6" w:rsidRDefault="00FC3909" w:rsidP="004607F6">
      <w:pPr>
        <w:pStyle w:val="ListParagraph"/>
        <w:numPr>
          <w:ilvl w:val="0"/>
          <w:numId w:val="34"/>
        </w:numPr>
      </w:pPr>
      <w:r>
        <w:t>Aplikacija je zavisna od brzine prenosa podataka.</w:t>
      </w:r>
      <w:r w:rsidR="004607F6">
        <w:t xml:space="preserve"> </w:t>
      </w:r>
    </w:p>
    <w:p w14:paraId="5C986582" w14:textId="12B0793A" w:rsidR="0007416A" w:rsidRDefault="001B1040">
      <w:pPr>
        <w:pStyle w:val="Heading2"/>
        <w:widowControl/>
      </w:pPr>
      <w:bookmarkStart w:id="42" w:name="_Toc166437413"/>
      <w:r>
        <w:t>Cijena i troškovi proizvoda</w:t>
      </w:r>
      <w:bookmarkEnd w:id="42"/>
    </w:p>
    <w:p w14:paraId="172757FA" w14:textId="72DD3FA2" w:rsidR="00F931BB" w:rsidRPr="00F931BB" w:rsidRDefault="00F931BB" w:rsidP="008E7605">
      <w:pPr>
        <w:ind w:firstLine="720"/>
      </w:pPr>
      <w:r>
        <w:t xml:space="preserve">Softverski alat </w:t>
      </w:r>
      <w:r>
        <w:rPr>
          <w:b/>
          <w:bCs/>
        </w:rPr>
        <w:t xml:space="preserve">SculptER </w:t>
      </w:r>
      <w:r>
        <w:t>je besplatan za sve korisnike</w:t>
      </w:r>
      <w:r w:rsidR="00D83E20">
        <w:t>.</w:t>
      </w:r>
    </w:p>
    <w:p w14:paraId="580B5927" w14:textId="7E320200" w:rsidR="0007416A" w:rsidRDefault="00BF3AAD">
      <w:pPr>
        <w:pStyle w:val="Heading2"/>
        <w:widowControl/>
      </w:pPr>
      <w:bookmarkStart w:id="43" w:name="_Toc166437414"/>
      <w:r>
        <w:t>Licenc</w:t>
      </w:r>
      <w:r w:rsidR="00D83E20">
        <w:t>iranje</w:t>
      </w:r>
      <w:r>
        <w:t xml:space="preserve"> i instalacija</w:t>
      </w:r>
      <w:bookmarkEnd w:id="43"/>
    </w:p>
    <w:p w14:paraId="5F83C298" w14:textId="1EDA7184" w:rsidR="008E7605" w:rsidRDefault="008E7605" w:rsidP="00BB532C">
      <w:pPr>
        <w:ind w:left="720"/>
      </w:pPr>
      <w:r>
        <w:t xml:space="preserve">Softverski alat </w:t>
      </w:r>
      <w:r>
        <w:rPr>
          <w:b/>
          <w:bCs/>
        </w:rPr>
        <w:t xml:space="preserve">SculptER </w:t>
      </w:r>
      <w:r w:rsidRPr="008E7605">
        <w:t>je licenciran</w:t>
      </w:r>
      <w:r>
        <w:rPr>
          <w:b/>
          <w:bCs/>
        </w:rPr>
        <w:t xml:space="preserve"> </w:t>
      </w:r>
      <w:r>
        <w:t>GNU GPL licencom.</w:t>
      </w:r>
    </w:p>
    <w:p w14:paraId="3D41904C" w14:textId="40553F11" w:rsidR="008E7605" w:rsidRPr="008E7605" w:rsidRDefault="008E7605" w:rsidP="00BB532C">
      <w:pPr>
        <w:ind w:left="720"/>
      </w:pPr>
      <w:r>
        <w:t xml:space="preserve">Instalacija </w:t>
      </w:r>
      <w:r w:rsidR="00BB532C">
        <w:t>softverskog alata se vrši putem instalacionog wizzard-a.</w:t>
      </w:r>
    </w:p>
    <w:p w14:paraId="7A1EE238" w14:textId="31073506" w:rsidR="0007416A" w:rsidRDefault="00BB532C">
      <w:pPr>
        <w:pStyle w:val="Heading1"/>
      </w:pPr>
      <w:bookmarkStart w:id="44" w:name="_Toc166437415"/>
      <w:r>
        <w:t>Karakteristike proizvoda</w:t>
      </w:r>
      <w:bookmarkEnd w:id="44"/>
    </w:p>
    <w:p w14:paraId="7C89FAA5" w14:textId="3DAA8646" w:rsidR="005A73DE" w:rsidRDefault="005A73DE" w:rsidP="008773FC">
      <w:pPr>
        <w:ind w:left="720"/>
      </w:pPr>
      <w:r>
        <w:t xml:space="preserve">U ovom odjeljku </w:t>
      </w:r>
      <w:r w:rsidR="00DD3CDF">
        <w:t xml:space="preserve">su uopšteno </w:t>
      </w:r>
      <w:r>
        <w:t xml:space="preserve">opisane karakteristike proizvoda. </w:t>
      </w:r>
      <w:r w:rsidR="00DD3CDF">
        <w:t>Alat omogućava standardne operacije kreiranja novog modela ili importovanja već postojećeg modela za uređevanje. Program ima mogućnost prijave na repozitorijum za rad sa postojećim projektima.</w:t>
      </w:r>
    </w:p>
    <w:p w14:paraId="51EDFAB4" w14:textId="31B7ABF9" w:rsidR="00DD3CDF" w:rsidRDefault="00DD3CDF" w:rsidP="005A73DE"/>
    <w:p w14:paraId="6E4D4E77" w14:textId="7B35E4F1" w:rsidR="00DD3CDF" w:rsidRDefault="00DD3CDF" w:rsidP="008773FC">
      <w:pPr>
        <w:ind w:left="720"/>
      </w:pPr>
      <w:r>
        <w:t>Pri radu sa projektima korisniku je omogućeno kreiranje, otvaranje, promjena naziva projekta, brisanje i zatvaranje projekta.</w:t>
      </w:r>
      <w:r w:rsidR="0015795E">
        <w:t xml:space="preserve"> Ukoliko su  povezani na repozitorijum korisnici dobijaju dodatne opcije a to su eksportovanje i importovanje projekta.</w:t>
      </w:r>
    </w:p>
    <w:p w14:paraId="081E13AD" w14:textId="04E58168" w:rsidR="0015795E" w:rsidRDefault="0015795E" w:rsidP="005A73DE"/>
    <w:p w14:paraId="73A2370A" w14:textId="125FED0F" w:rsidR="0015795E" w:rsidRDefault="0015795E" w:rsidP="008773FC">
      <w:pPr>
        <w:ind w:left="720"/>
      </w:pPr>
      <w:r>
        <w:t>Osnovna funkcionalnost aplikacije je manipulisanje elemtima</w:t>
      </w:r>
      <w:r w:rsidR="005E4BDC">
        <w:t xml:space="preserve"> ER</w:t>
      </w:r>
      <w:r>
        <w:t xml:space="preserve"> dijagrama. </w:t>
      </w:r>
      <w:r w:rsidR="008773FC">
        <w:t xml:space="preserve">Korisnik može da vrši sledeće operacije nad elementima: selektovanje, dizajniranje, pomjeranje, kopiranje, isjecanje, lijepljenje i brisanje. U slučaju da korisnik napravi grešku prilikom pravljenja dijagrama ima mogućnost da se vrati jedan koran unazad. </w:t>
      </w:r>
    </w:p>
    <w:p w14:paraId="051618E4" w14:textId="53D5D24F" w:rsidR="008773FC" w:rsidRDefault="008773FC" w:rsidP="005A73DE"/>
    <w:p w14:paraId="60C41D3B" w14:textId="53084B12" w:rsidR="008773FC" w:rsidRPr="005A73DE" w:rsidRDefault="008773FC" w:rsidP="00F96FD7">
      <w:pPr>
        <w:ind w:left="720"/>
      </w:pPr>
      <w:r>
        <w:rPr>
          <w:b/>
          <w:bCs/>
        </w:rPr>
        <w:t xml:space="preserve">SculptER </w:t>
      </w:r>
      <w:r>
        <w:t>automatski čuva promjene i na taj način sprečava gubitak podataka, takođe ima mogućnost jednostavnog eksportovanja gotovih modela u potrebne formate (.qvi, grafički format, SQL kod).</w:t>
      </w:r>
    </w:p>
    <w:p w14:paraId="5D8BED1A" w14:textId="71AA202F" w:rsidR="0007416A" w:rsidRDefault="008773FC" w:rsidP="00E041A0">
      <w:pPr>
        <w:pStyle w:val="Heading1"/>
      </w:pPr>
      <w:bookmarkStart w:id="45" w:name="_Toc166437416"/>
      <w:r>
        <w:t>Ograničenja</w:t>
      </w:r>
      <w:bookmarkEnd w:id="45"/>
    </w:p>
    <w:p w14:paraId="26A195B3" w14:textId="6D808C07" w:rsidR="003800BD" w:rsidRDefault="003800BD" w:rsidP="003800BD">
      <w:pPr>
        <w:ind w:firstLine="720"/>
      </w:pPr>
      <w:r>
        <w:t xml:space="preserve">Dodatna ograničenja za </w:t>
      </w:r>
      <w:r>
        <w:rPr>
          <w:b/>
          <w:bCs/>
        </w:rPr>
        <w:t xml:space="preserve">SculptER  </w:t>
      </w:r>
      <w:r>
        <w:t>su:</w:t>
      </w:r>
    </w:p>
    <w:p w14:paraId="507D2EFD" w14:textId="0BA64D14" w:rsidR="003800BD" w:rsidRDefault="003800BD" w:rsidP="003800BD">
      <w:pPr>
        <w:pStyle w:val="ListParagraph"/>
        <w:numPr>
          <w:ilvl w:val="0"/>
          <w:numId w:val="35"/>
        </w:numPr>
      </w:pPr>
      <w:r>
        <w:t>Nije potrebna nadogradnja računara na visoke nivoe performansi;</w:t>
      </w:r>
    </w:p>
    <w:p w14:paraId="05E7B1AA" w14:textId="13DFDE74" w:rsidR="003800BD" w:rsidRDefault="003800BD" w:rsidP="003800BD">
      <w:pPr>
        <w:pStyle w:val="ListParagraph"/>
        <w:numPr>
          <w:ilvl w:val="0"/>
          <w:numId w:val="35"/>
        </w:numPr>
      </w:pPr>
      <w:r>
        <w:t>Aplikacija se može koristiti samo kod računara sa Microsoft Windows operativnim sistemom;</w:t>
      </w:r>
    </w:p>
    <w:p w14:paraId="15A1D31A" w14:textId="0FBAB41F" w:rsidR="003800BD" w:rsidRDefault="003800BD" w:rsidP="003800BD">
      <w:pPr>
        <w:pStyle w:val="ListParagraph"/>
        <w:numPr>
          <w:ilvl w:val="0"/>
          <w:numId w:val="35"/>
        </w:numPr>
      </w:pPr>
      <w:r>
        <w:t>Rad softverskog alata je omogućen samo na sistemima koji imaju JVM;</w:t>
      </w:r>
    </w:p>
    <w:p w14:paraId="089CC548" w14:textId="4B1AA581" w:rsidR="003800BD" w:rsidRPr="003800BD" w:rsidRDefault="0028139F" w:rsidP="003800BD">
      <w:pPr>
        <w:pStyle w:val="ListParagraph"/>
        <w:numPr>
          <w:ilvl w:val="0"/>
          <w:numId w:val="35"/>
        </w:numPr>
      </w:pPr>
      <w:r>
        <w:lastRenderedPageBreak/>
        <w:t>Poželjno je da računar ima pristup internetu kako bi korisnik mogao da pristupi svim opcijama softvera</w:t>
      </w:r>
      <w:r w:rsidR="00A01117">
        <w:t>.</w:t>
      </w:r>
    </w:p>
    <w:p w14:paraId="5C13F62E" w14:textId="13A14B65" w:rsidR="0007416A" w:rsidRDefault="00F90FF6">
      <w:pPr>
        <w:pStyle w:val="Heading1"/>
      </w:pPr>
      <w:bookmarkStart w:id="46" w:name="_Toc166437417"/>
      <w:r>
        <w:t>Opseg kvaliteta</w:t>
      </w:r>
      <w:bookmarkEnd w:id="46"/>
    </w:p>
    <w:p w14:paraId="2DD61099" w14:textId="7373BECE" w:rsidR="00F90FF6" w:rsidRPr="00F90FF6" w:rsidRDefault="00C452F9" w:rsidP="00C452F9">
      <w:pPr>
        <w:ind w:left="720"/>
      </w:pPr>
      <w:r w:rsidRPr="00FA15BD">
        <w:rPr>
          <w:lang w:val="de-DE"/>
        </w:rPr>
        <w:t>Prilikom generisanja SQL koda, ili modela na osnovu SQL koda, greške će biti prepoznate i korisnik će biti obaviješten o njima, te će biti spriječena pogrešna akcija generisanja. Softverski alat radi u stabilnom okruženju</w:t>
      </w:r>
      <w:r>
        <w:rPr>
          <w:lang w:val="de-DE"/>
        </w:rPr>
        <w:t xml:space="preserve">. </w:t>
      </w:r>
    </w:p>
    <w:p w14:paraId="734D4D90" w14:textId="00E47CC4" w:rsidR="0007416A" w:rsidRDefault="00D35284">
      <w:pPr>
        <w:pStyle w:val="Heading1"/>
      </w:pPr>
      <w:bookmarkStart w:id="47" w:name="_Toc166437418"/>
      <w:r>
        <w:t>Prvenstvo</w:t>
      </w:r>
      <w:r w:rsidR="00C452F9">
        <w:t xml:space="preserve"> i prioritet</w:t>
      </w:r>
      <w:bookmarkEnd w:id="47"/>
    </w:p>
    <w:p w14:paraId="77A57DED" w14:textId="756406CA" w:rsidR="0007416A" w:rsidRDefault="00C452F9" w:rsidP="00C452F9">
      <w:pPr>
        <w:pStyle w:val="BodyText"/>
        <w:spacing w:after="60"/>
      </w:pPr>
      <w:r>
        <w:t>Prioriteti u izvršavanju specifičnih opcija će imati oznake u vidu brojeva u rasponu od 1 do 5. Najniži  prioritet je 1, a najviši prioritet je označen brojem 5.</w:t>
      </w:r>
    </w:p>
    <w:p w14:paraId="22DCED9A" w14:textId="3B5B54A1" w:rsidR="0007416A" w:rsidRDefault="00616300">
      <w:pPr>
        <w:pStyle w:val="Heading1"/>
      </w:pPr>
      <w:bookmarkStart w:id="48" w:name="_Toc166437419"/>
      <w:r>
        <w:t>Ostali zahtjevi proizvoda</w:t>
      </w:r>
      <w:bookmarkEnd w:id="48"/>
    </w:p>
    <w:p w14:paraId="1470F473" w14:textId="33AF6916" w:rsidR="006062D0" w:rsidRDefault="006062D0" w:rsidP="006062D0">
      <w:pPr>
        <w:pStyle w:val="Heading2"/>
      </w:pPr>
      <w:bookmarkStart w:id="49" w:name="_Toc166437420"/>
      <w:r>
        <w:t>Važeći standardi</w:t>
      </w:r>
      <w:bookmarkEnd w:id="49"/>
    </w:p>
    <w:p w14:paraId="6B5F3BFF" w14:textId="37F65D8D" w:rsidR="006062D0" w:rsidRPr="006062D0" w:rsidRDefault="006062D0" w:rsidP="005B1CAE">
      <w:pPr>
        <w:pStyle w:val="BodyText"/>
        <w:spacing w:after="60"/>
      </w:pPr>
      <w:r>
        <w:rPr>
          <w:b/>
          <w:bCs/>
        </w:rPr>
        <w:t xml:space="preserve">SculptER  </w:t>
      </w:r>
      <w:r w:rsidRPr="00FA15BD">
        <w:t>nema uporište u zakonskoj legislativi, pa ne postoje ograničenja u pogledu zakona i podzakonskih akata. S druge strane, u potpunosti je ispunjena standardizacija izrade aplikacije u programskom jeziku java koja se pokreće putem Java virtuelne mašine (JVM)</w:t>
      </w:r>
      <w:r w:rsidR="005B1CAE">
        <w:t>.</w:t>
      </w:r>
    </w:p>
    <w:p w14:paraId="201BB33E" w14:textId="1403E5C1" w:rsidR="0007416A" w:rsidRDefault="006062D0">
      <w:pPr>
        <w:pStyle w:val="Heading2"/>
      </w:pPr>
      <w:bookmarkStart w:id="50" w:name="_Toc166437421"/>
      <w:r>
        <w:t>SIstemski zahtjevi</w:t>
      </w:r>
      <w:bookmarkEnd w:id="50"/>
    </w:p>
    <w:p w14:paraId="7491D65B" w14:textId="58FB1457" w:rsidR="006062D0" w:rsidRDefault="006062D0" w:rsidP="006062D0">
      <w:pPr>
        <w:ind w:firstLine="720"/>
      </w:pPr>
      <w:r>
        <w:rPr>
          <w:b/>
          <w:bCs/>
        </w:rPr>
        <w:t xml:space="preserve">SculptER  </w:t>
      </w:r>
      <w:r>
        <w:t>radi na računarima na kojima je jedan od narednih Microsoft-ovih operativnih sistema:</w:t>
      </w:r>
    </w:p>
    <w:p w14:paraId="33484378" w14:textId="47EC5E24" w:rsidR="006062D0" w:rsidRDefault="006062D0" w:rsidP="006062D0">
      <w:pPr>
        <w:pStyle w:val="ListParagraph"/>
        <w:numPr>
          <w:ilvl w:val="0"/>
          <w:numId w:val="36"/>
        </w:numPr>
      </w:pPr>
      <w:r>
        <w:t>Windows 7;</w:t>
      </w:r>
    </w:p>
    <w:p w14:paraId="51E454A8" w14:textId="27630E9B" w:rsidR="006062D0" w:rsidRDefault="006062D0" w:rsidP="006062D0">
      <w:pPr>
        <w:pStyle w:val="ListParagraph"/>
        <w:numPr>
          <w:ilvl w:val="0"/>
          <w:numId w:val="36"/>
        </w:numPr>
      </w:pPr>
      <w:r>
        <w:t>Windows 8;</w:t>
      </w:r>
    </w:p>
    <w:p w14:paraId="59960AA4" w14:textId="0942F274" w:rsidR="006062D0" w:rsidRDefault="006062D0" w:rsidP="006062D0">
      <w:pPr>
        <w:pStyle w:val="ListParagraph"/>
        <w:numPr>
          <w:ilvl w:val="0"/>
          <w:numId w:val="36"/>
        </w:numPr>
      </w:pPr>
      <w:r>
        <w:t>Windows 10 i</w:t>
      </w:r>
    </w:p>
    <w:p w14:paraId="685C0F46" w14:textId="6E786F7B" w:rsidR="006062D0" w:rsidRDefault="006062D0" w:rsidP="006062D0">
      <w:pPr>
        <w:pStyle w:val="ListParagraph"/>
        <w:numPr>
          <w:ilvl w:val="0"/>
          <w:numId w:val="36"/>
        </w:numPr>
      </w:pPr>
      <w:r>
        <w:t>Windows 11.</w:t>
      </w:r>
    </w:p>
    <w:p w14:paraId="1D59A4AB" w14:textId="66D740A4" w:rsidR="006062D0" w:rsidRPr="005B1CAE" w:rsidRDefault="005B1CAE" w:rsidP="005B1CAE">
      <w:pPr>
        <w:ind w:firstLine="720"/>
      </w:pPr>
      <w:r>
        <w:t xml:space="preserve">Takođe, za rad sa </w:t>
      </w:r>
      <w:r>
        <w:rPr>
          <w:b/>
          <w:bCs/>
        </w:rPr>
        <w:t xml:space="preserve">SculptER  </w:t>
      </w:r>
      <w:r>
        <w:t>potrebno je da računar ima JVM.</w:t>
      </w:r>
    </w:p>
    <w:p w14:paraId="30200F63" w14:textId="77777777" w:rsidR="006062D0" w:rsidRPr="006062D0" w:rsidRDefault="006062D0" w:rsidP="006062D0"/>
    <w:p w14:paraId="6DEF0849" w14:textId="43FABD6E" w:rsidR="0007416A" w:rsidRDefault="005B1CAE">
      <w:pPr>
        <w:pStyle w:val="Heading2"/>
        <w:widowControl/>
      </w:pPr>
      <w:bookmarkStart w:id="51" w:name="_Toc166437422"/>
      <w:r>
        <w:t>Zahtjevi za performanse</w:t>
      </w:r>
      <w:bookmarkEnd w:id="51"/>
    </w:p>
    <w:p w14:paraId="6DC1071D" w14:textId="3639055E" w:rsidR="0057537B" w:rsidRPr="00A839A7" w:rsidRDefault="0057537B" w:rsidP="0057537B">
      <w:pPr>
        <w:pStyle w:val="BodyText"/>
        <w:spacing w:after="60"/>
        <w:rPr>
          <w:color w:val="000000" w:themeColor="text1"/>
        </w:rPr>
      </w:pPr>
      <w:bookmarkStart w:id="52" w:name="_Toc425054413"/>
      <w:bookmarkStart w:id="53" w:name="_Toc346297794"/>
      <w:bookmarkStart w:id="54" w:name="_Toc422186506"/>
      <w:bookmarkStart w:id="55" w:name="_Toc436203412"/>
      <w:bookmarkStart w:id="56" w:name="_Toc452813606"/>
      <w:r>
        <w:rPr>
          <w:b/>
          <w:bCs/>
        </w:rPr>
        <w:t>SculptER</w:t>
      </w:r>
      <w:r w:rsidRPr="00A839A7">
        <w:rPr>
          <w:color w:val="000000" w:themeColor="text1"/>
        </w:rPr>
        <w:t xml:space="preserve"> odgovor</w:t>
      </w:r>
      <w:r w:rsidR="003639BA">
        <w:rPr>
          <w:color w:val="000000" w:themeColor="text1"/>
        </w:rPr>
        <w:t>a</w:t>
      </w:r>
      <w:r w:rsidRPr="00A839A7">
        <w:rPr>
          <w:color w:val="000000" w:themeColor="text1"/>
        </w:rPr>
        <w:t xml:space="preserve"> na bilo koju akciju za najviše 1 sekundu,</w:t>
      </w:r>
      <w:r w:rsidR="003639BA">
        <w:rPr>
          <w:color w:val="000000" w:themeColor="text1"/>
        </w:rPr>
        <w:t xml:space="preserve"> </w:t>
      </w:r>
      <w:r w:rsidRPr="00A839A7">
        <w:rPr>
          <w:color w:val="000000" w:themeColor="text1"/>
        </w:rPr>
        <w:t xml:space="preserve">osim na zahtjev za transformaciju modela, za šta će biti potrebno do </w:t>
      </w:r>
      <w:r>
        <w:rPr>
          <w:color w:val="000000" w:themeColor="text1"/>
        </w:rPr>
        <w:t>5 sekundi</w:t>
      </w:r>
      <w:r w:rsidRPr="00A839A7">
        <w:rPr>
          <w:color w:val="000000" w:themeColor="text1"/>
        </w:rPr>
        <w:t>.</w:t>
      </w:r>
    </w:p>
    <w:p w14:paraId="213AC59E" w14:textId="78DB1446" w:rsidR="0057537B" w:rsidRPr="00A839A7" w:rsidRDefault="0057537B" w:rsidP="0057537B">
      <w:pPr>
        <w:pStyle w:val="BodyText"/>
        <w:spacing w:after="60"/>
        <w:rPr>
          <w:color w:val="000000" w:themeColor="text1"/>
        </w:rPr>
      </w:pPr>
      <w:r w:rsidRPr="00A839A7">
        <w:rPr>
          <w:color w:val="000000" w:themeColor="text1"/>
        </w:rPr>
        <w:t>Omogućen je rad na samo jednom otvorenom modelu, dok je moguće importovati najviše 10 modela u radno okruženje</w:t>
      </w:r>
      <w:r>
        <w:rPr>
          <w:color w:val="000000" w:themeColor="text1"/>
        </w:rPr>
        <w:t>.</w:t>
      </w:r>
    </w:p>
    <w:p w14:paraId="427D3E0A" w14:textId="5F7E9B69" w:rsidR="0007416A" w:rsidRDefault="008A1E54">
      <w:pPr>
        <w:pStyle w:val="Heading2"/>
      </w:pPr>
      <w:bookmarkStart w:id="57" w:name="_Toc166437423"/>
      <w:bookmarkEnd w:id="52"/>
      <w:bookmarkEnd w:id="53"/>
      <w:bookmarkEnd w:id="54"/>
      <w:bookmarkEnd w:id="55"/>
      <w:bookmarkEnd w:id="56"/>
      <w:r>
        <w:t>Zahtjevi okruženja</w:t>
      </w:r>
      <w:bookmarkEnd w:id="57"/>
    </w:p>
    <w:p w14:paraId="171CEA4E" w14:textId="6958034F" w:rsidR="008A1E54" w:rsidRPr="008A1E54" w:rsidRDefault="008A1E54" w:rsidP="008A1E54">
      <w:pPr>
        <w:ind w:left="720"/>
      </w:pPr>
      <w:r>
        <w:t xml:space="preserve">SOftverski alat </w:t>
      </w:r>
      <w:r>
        <w:rPr>
          <w:b/>
          <w:bCs/>
        </w:rPr>
        <w:t xml:space="preserve">SculptER  </w:t>
      </w:r>
      <w:r>
        <w:t xml:space="preserve">ne utiče na rad drugih programa na računaru, niti zahtjeva nikakvo posebno ponašanje drugih programa za svoj rad. </w:t>
      </w:r>
    </w:p>
    <w:p w14:paraId="7E2850CE" w14:textId="47C0077D" w:rsidR="0007416A" w:rsidRDefault="008A1E54">
      <w:pPr>
        <w:pStyle w:val="Heading1"/>
      </w:pPr>
      <w:bookmarkStart w:id="58" w:name="_Toc166437424"/>
      <w:r>
        <w:t>Zatjevi dokumentacije</w:t>
      </w:r>
      <w:bookmarkEnd w:id="58"/>
    </w:p>
    <w:p w14:paraId="7EB23A3C" w14:textId="7CBADF99" w:rsidR="0007416A" w:rsidRDefault="008A1E54">
      <w:pPr>
        <w:pStyle w:val="Heading2"/>
      </w:pPr>
      <w:bookmarkStart w:id="59" w:name="_Toc166437425"/>
      <w:r>
        <w:t>Korisničko uputstvo</w:t>
      </w:r>
      <w:bookmarkEnd w:id="59"/>
    </w:p>
    <w:p w14:paraId="787A9797" w14:textId="543F05D8" w:rsidR="0000059A" w:rsidRPr="00144F62" w:rsidRDefault="0000059A" w:rsidP="0000059A">
      <w:pPr>
        <w:ind w:left="720"/>
        <w:jc w:val="both"/>
      </w:pPr>
      <w:r>
        <w:t xml:space="preserve">Korisničko uputstvo je dokument koji korisnicima pruža potrebne informacije o funkcionalnostima softverskog alata </w:t>
      </w:r>
      <w:r>
        <w:rPr>
          <w:b/>
          <w:bCs/>
        </w:rPr>
        <w:t>SculptER</w:t>
      </w:r>
      <w:r w:rsidRPr="003A2A01">
        <w:t>.</w:t>
      </w:r>
      <w:r>
        <w:t xml:space="preserve"> Priručnik sadrži sve potrebne detalje </w:t>
      </w:r>
      <w:r w:rsidRPr="00144F62">
        <w:t>za funkcionalno korištenje softverskog alata</w:t>
      </w:r>
      <w:r>
        <w:t>.</w:t>
      </w:r>
    </w:p>
    <w:p w14:paraId="2820E8EB" w14:textId="250AE56D" w:rsidR="003A2A01" w:rsidRPr="003A2A01" w:rsidRDefault="003A2A01" w:rsidP="003A2A01"/>
    <w:p w14:paraId="09BC2A8B" w14:textId="34D0654A" w:rsidR="0007416A" w:rsidRDefault="00264766">
      <w:pPr>
        <w:pStyle w:val="Heading2"/>
      </w:pPr>
      <w:bookmarkStart w:id="60" w:name="_Toc166437426"/>
      <w:r>
        <w:t>Online pomoć</w:t>
      </w:r>
      <w:bookmarkEnd w:id="60"/>
    </w:p>
    <w:p w14:paraId="39CA9A88" w14:textId="4FFCCFC7" w:rsidR="004019BA" w:rsidRPr="004019BA" w:rsidRDefault="004019BA" w:rsidP="003A7CCB">
      <w:pPr>
        <w:ind w:left="720"/>
      </w:pPr>
      <w:r>
        <w:t xml:space="preserve">Online pomoć se nalazi na zvaničnom sajtu </w:t>
      </w:r>
      <w:r>
        <w:rPr>
          <w:b/>
          <w:bCs/>
        </w:rPr>
        <w:t xml:space="preserve">SculptER-a </w:t>
      </w:r>
      <w:r>
        <w:t>i ima sadržaj kao i Korisničko uputstvo, sa dodatnim linkovima od drugih sajtova</w:t>
      </w:r>
      <w:r w:rsidR="003A7CCB">
        <w:t xml:space="preserve"> kako bi korisnik imao pristup informacijama u slučaju greške u radu.</w:t>
      </w:r>
    </w:p>
    <w:p w14:paraId="58E3A7B4" w14:textId="44B46E22" w:rsidR="0007416A" w:rsidRDefault="002B3DC7">
      <w:pPr>
        <w:pStyle w:val="Heading2"/>
      </w:pPr>
      <w:bookmarkStart w:id="61" w:name="_Toc166437427"/>
      <w:r>
        <w:t>Vodič za instalaciju, konfiguracija i ReadMe file</w:t>
      </w:r>
      <w:bookmarkEnd w:id="61"/>
    </w:p>
    <w:p w14:paraId="1CCAC59B" w14:textId="5237CF9C" w:rsidR="001F6A56" w:rsidRPr="001F6A56" w:rsidRDefault="001F6A56" w:rsidP="001F6A56">
      <w:pPr>
        <w:ind w:left="720"/>
      </w:pPr>
      <w:r>
        <w:t xml:space="preserve">Vodič za instalaciju i konfguraciju softferskog alata </w:t>
      </w:r>
      <w:r>
        <w:rPr>
          <w:b/>
          <w:bCs/>
        </w:rPr>
        <w:t xml:space="preserve">SculptER </w:t>
      </w:r>
      <w:r w:rsidRPr="001F6A56">
        <w:t>je</w:t>
      </w:r>
      <w:r>
        <w:rPr>
          <w:b/>
          <w:bCs/>
        </w:rPr>
        <w:t xml:space="preserve"> </w:t>
      </w:r>
      <w:r>
        <w:t xml:space="preserve">definisan od strane instalacionog Wizarda. Nakon uspješne instalacije korisniku će biti prikazan ReadMe fajl. ReadMe fajl je smešten u instalacioni folder aplikacije i uvek će biti dostupan korisniku za čitanje. Fajl sadrži opis funkcionalnosti </w:t>
      </w:r>
      <w:r>
        <w:lastRenderedPageBreak/>
        <w:t>koje dolaze uz novu verziju zajedno sa greškama i njihovim rješenjima.</w:t>
      </w:r>
    </w:p>
    <w:p w14:paraId="573ED6BC" w14:textId="49D2307F" w:rsidR="0007416A" w:rsidRDefault="00D97840">
      <w:pPr>
        <w:pStyle w:val="Heading2"/>
        <w:widowControl/>
      </w:pPr>
      <w:bookmarkStart w:id="62" w:name="_Toc166437428"/>
      <w:r>
        <w:t>Obilježavanje i pakovanje</w:t>
      </w:r>
      <w:bookmarkEnd w:id="62"/>
    </w:p>
    <w:p w14:paraId="1F9B5DBE" w14:textId="7E3F80E3" w:rsidR="00D97840" w:rsidRPr="00056B61" w:rsidRDefault="00056B61" w:rsidP="00056B61">
      <w:pPr>
        <w:ind w:left="720"/>
      </w:pPr>
      <w:r>
        <w:t xml:space="preserve">Logo </w:t>
      </w:r>
      <w:r>
        <w:rPr>
          <w:b/>
          <w:bCs/>
        </w:rPr>
        <w:t xml:space="preserve">SculptER -a </w:t>
      </w:r>
      <w:r>
        <w:t xml:space="preserve">treba da bude istaknut na početku svakog dokumenta koji se nalaze u dokumentaciji, kao i na ikonici aplikacije. Aplikacija se preuzima sa zvaničnog sajta softverskog alata </w:t>
      </w:r>
      <w:r>
        <w:rPr>
          <w:b/>
          <w:bCs/>
        </w:rPr>
        <w:t xml:space="preserve">SculptER </w:t>
      </w:r>
      <w:r>
        <w:t>i zbog toga nije potrebno pakovanje.</w:t>
      </w:r>
    </w:p>
    <w:p w14:paraId="20114ECB" w14:textId="1DB8A187" w:rsidR="0007416A" w:rsidRDefault="004D226D">
      <w:pPr>
        <w:pStyle w:val="Heading1"/>
        <w:numPr>
          <w:ilvl w:val="0"/>
          <w:numId w:val="0"/>
        </w:numPr>
      </w:pPr>
      <w:bookmarkStart w:id="63" w:name="_Toc436203393"/>
      <w:bookmarkStart w:id="64" w:name="_Toc452813612"/>
      <w:bookmarkStart w:id="65" w:name="_Toc166437429"/>
      <w:r>
        <w:t xml:space="preserve">A         </w:t>
      </w:r>
      <w:bookmarkEnd w:id="63"/>
      <w:bookmarkEnd w:id="64"/>
      <w:r w:rsidR="00016CE4">
        <w:t>Atributi karakteristika</w:t>
      </w:r>
      <w:bookmarkEnd w:id="65"/>
    </w:p>
    <w:p w14:paraId="4F197350" w14:textId="26E8B9AF" w:rsidR="006A597B" w:rsidRPr="006A597B" w:rsidRDefault="006A597B" w:rsidP="00EE4289">
      <w:pPr>
        <w:ind w:left="720"/>
      </w:pPr>
      <w:r>
        <w:t>Karakteristike koje su date u narednim stavkama mogu se koristiti za procjenu, određivanje prioriteta i upravljanje stavkama koje su prethodno predložene za implementaciju</w:t>
      </w:r>
      <w:r w:rsidR="00BE189B">
        <w:t>.</w:t>
      </w:r>
    </w:p>
    <w:p w14:paraId="78650F62" w14:textId="1C1F0D53" w:rsidR="00174FA4" w:rsidRDefault="004D226D" w:rsidP="00174FA4">
      <w:pPr>
        <w:pStyle w:val="Heading2"/>
        <w:widowControl/>
        <w:numPr>
          <w:ilvl w:val="0"/>
          <w:numId w:val="0"/>
        </w:numPr>
      </w:pPr>
      <w:bookmarkStart w:id="66" w:name="_Toc425054398"/>
      <w:bookmarkStart w:id="67" w:name="_Toc343955082"/>
      <w:bookmarkStart w:id="68" w:name="_Toc346297784"/>
      <w:bookmarkStart w:id="69" w:name="_Toc422186491"/>
      <w:bookmarkStart w:id="70" w:name="_Toc436203394"/>
      <w:bookmarkStart w:id="71" w:name="_Toc452813613"/>
      <w:bookmarkStart w:id="72" w:name="_Toc166437430"/>
      <w:r>
        <w:t>A.1</w:t>
      </w:r>
      <w:r>
        <w:tab/>
      </w:r>
      <w:bookmarkEnd w:id="66"/>
      <w:bookmarkEnd w:id="67"/>
      <w:bookmarkEnd w:id="68"/>
      <w:bookmarkEnd w:id="69"/>
      <w:bookmarkEnd w:id="70"/>
      <w:bookmarkEnd w:id="71"/>
      <w:r w:rsidR="00BE189B">
        <w:t>Status</w:t>
      </w:r>
      <w:bookmarkEnd w:id="72"/>
    </w:p>
    <w:p w14:paraId="0B671A66" w14:textId="3B3438BC" w:rsidR="00D53291" w:rsidRPr="00174FA4" w:rsidRDefault="00174FA4" w:rsidP="001A228A">
      <w:pPr>
        <w:ind w:left="720"/>
      </w:pPr>
      <w:r>
        <w:t>Prva verzija služi sa postavljanje osnovnih ciljeva koji su izvedeni prilikom postavljanja osnovne linije projekta.</w:t>
      </w: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0"/>
        <w:gridCol w:w="5808"/>
      </w:tblGrid>
      <w:tr w:rsidR="004671A1" w14:paraId="2A00DF70" w14:textId="77777777">
        <w:trPr>
          <w:cantSplit/>
        </w:trPr>
        <w:tc>
          <w:tcPr>
            <w:tcW w:w="1410" w:type="dxa"/>
            <w:tcBorders>
              <w:bottom w:val="single" w:sz="12" w:space="0" w:color="000000"/>
            </w:tcBorders>
          </w:tcPr>
          <w:p w14:paraId="2D5AE2C9" w14:textId="06EF0CBD" w:rsidR="004671A1" w:rsidRDefault="004671A1" w:rsidP="004671A1">
            <w:pPr>
              <w:pStyle w:val="BodyText"/>
              <w:ind w:left="72"/>
            </w:pPr>
            <w:r>
              <w:t>Predloženo</w:t>
            </w:r>
          </w:p>
        </w:tc>
        <w:tc>
          <w:tcPr>
            <w:tcW w:w="5808" w:type="dxa"/>
            <w:tcBorders>
              <w:bottom w:val="single" w:sz="12" w:space="0" w:color="000000"/>
            </w:tcBorders>
          </w:tcPr>
          <w:p w14:paraId="12BAF976" w14:textId="2DB4BEDC" w:rsidR="004671A1" w:rsidRDefault="004671A1" w:rsidP="004671A1">
            <w:pPr>
              <w:pStyle w:val="InfoBlue"/>
            </w:pPr>
            <w:r>
              <w:t>Rad sa modelima, rad sa objektima ER dijagrama, uređivanje izgleda objekata, registracija korisnika, korištenje repozitorijuma.</w:t>
            </w:r>
          </w:p>
        </w:tc>
      </w:tr>
      <w:tr w:rsidR="004671A1" w14:paraId="5228064B" w14:textId="77777777">
        <w:trPr>
          <w:cantSplit/>
        </w:trPr>
        <w:tc>
          <w:tcPr>
            <w:tcW w:w="1410" w:type="dxa"/>
            <w:tcBorders>
              <w:top w:val="nil"/>
            </w:tcBorders>
          </w:tcPr>
          <w:p w14:paraId="7E888EAB" w14:textId="1B2861DF" w:rsidR="004671A1" w:rsidRDefault="004671A1" w:rsidP="004671A1">
            <w:pPr>
              <w:pStyle w:val="BodyText"/>
              <w:ind w:left="72"/>
            </w:pPr>
            <w:r>
              <w:t>Odobreno</w:t>
            </w:r>
          </w:p>
        </w:tc>
        <w:tc>
          <w:tcPr>
            <w:tcW w:w="5808" w:type="dxa"/>
            <w:tcBorders>
              <w:top w:val="nil"/>
            </w:tcBorders>
          </w:tcPr>
          <w:p w14:paraId="57D64528" w14:textId="26A5287B" w:rsidR="004671A1" w:rsidRDefault="004671A1" w:rsidP="004671A1">
            <w:pPr>
              <w:pStyle w:val="InfoBlue"/>
            </w:pPr>
            <w:r w:rsidRPr="00FA15BD">
              <w:rPr>
                <w:lang w:val="de-DE"/>
              </w:rPr>
              <w:t>Rad sa modelima, rad sa objektima ER dijagrama, uređivanje izgleda objekata.</w:t>
            </w:r>
          </w:p>
        </w:tc>
      </w:tr>
      <w:tr w:rsidR="004671A1" w14:paraId="65A4F0B9" w14:textId="77777777">
        <w:trPr>
          <w:cantSplit/>
        </w:trPr>
        <w:tc>
          <w:tcPr>
            <w:tcW w:w="1410" w:type="dxa"/>
          </w:tcPr>
          <w:p w14:paraId="64864143" w14:textId="31A56513" w:rsidR="004671A1" w:rsidRDefault="004671A1" w:rsidP="004671A1">
            <w:pPr>
              <w:pStyle w:val="BodyText"/>
              <w:ind w:left="72"/>
            </w:pPr>
            <w:r>
              <w:t>Uključeno</w:t>
            </w:r>
          </w:p>
        </w:tc>
        <w:tc>
          <w:tcPr>
            <w:tcW w:w="5808" w:type="dxa"/>
          </w:tcPr>
          <w:p w14:paraId="0D829543" w14:textId="14F873A1" w:rsidR="004671A1" w:rsidRDefault="004671A1" w:rsidP="004671A1">
            <w:pPr>
              <w:pStyle w:val="InfoBlue"/>
            </w:pPr>
            <w:r>
              <w:t>Podešavanje radne površine.</w:t>
            </w:r>
          </w:p>
        </w:tc>
      </w:tr>
    </w:tbl>
    <w:p w14:paraId="03B3CAB1" w14:textId="02FBE42E" w:rsidR="0007416A" w:rsidRDefault="004D226D">
      <w:pPr>
        <w:pStyle w:val="Heading2"/>
        <w:widowControl/>
        <w:numPr>
          <w:ilvl w:val="0"/>
          <w:numId w:val="0"/>
        </w:numPr>
      </w:pPr>
      <w:bookmarkStart w:id="73" w:name="_Toc425054399"/>
      <w:bookmarkStart w:id="74" w:name="_Toc343955070"/>
      <w:bookmarkStart w:id="75" w:name="_Toc346297785"/>
      <w:bookmarkStart w:id="76" w:name="_Toc422186492"/>
      <w:bookmarkStart w:id="77" w:name="_Toc436203395"/>
      <w:bookmarkStart w:id="78" w:name="_Toc452813614"/>
      <w:bookmarkStart w:id="79" w:name="_Toc166437431"/>
      <w:r>
        <w:t>A.2</w:t>
      </w:r>
      <w:r>
        <w:tab/>
      </w:r>
      <w:bookmarkEnd w:id="73"/>
      <w:bookmarkEnd w:id="74"/>
      <w:bookmarkEnd w:id="75"/>
      <w:bookmarkEnd w:id="76"/>
      <w:bookmarkEnd w:id="77"/>
      <w:bookmarkEnd w:id="78"/>
      <w:r w:rsidR="0092204C">
        <w:t>Benefit</w:t>
      </w:r>
      <w:bookmarkEnd w:id="79"/>
    </w:p>
    <w:p w14:paraId="26FABE25" w14:textId="43B8ECC9" w:rsidR="0007416A" w:rsidRDefault="00172FE9" w:rsidP="00172FE9">
      <w:pPr>
        <w:pStyle w:val="BodyText"/>
      </w:pPr>
      <w:r>
        <w:t>Zahtjevi koje dobija marketing menadžer su razlićiti i zbog toga se vrši rangiranje zahtjeva po prioritetu iz perspektive krajnjeg korisnika. Zbog toga se otvara dialog sa krajnjim korisnicima, analitičarima i članovima razvojnog tima.</w:t>
      </w: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77"/>
        <w:gridCol w:w="6041"/>
      </w:tblGrid>
      <w:tr w:rsidR="0007416A" w14:paraId="44EAFFA5" w14:textId="77777777">
        <w:trPr>
          <w:cantSplit/>
        </w:trPr>
        <w:tc>
          <w:tcPr>
            <w:tcW w:w="1177" w:type="dxa"/>
            <w:tcBorders>
              <w:bottom w:val="single" w:sz="12" w:space="0" w:color="000000"/>
            </w:tcBorders>
          </w:tcPr>
          <w:p w14:paraId="7C5D5F83" w14:textId="09B599A3" w:rsidR="0007416A" w:rsidRDefault="00172FE9">
            <w:pPr>
              <w:pStyle w:val="BodyText"/>
              <w:keepNext/>
              <w:ind w:left="72"/>
            </w:pPr>
            <w:r>
              <w:t>Kritično</w:t>
            </w:r>
          </w:p>
        </w:tc>
        <w:tc>
          <w:tcPr>
            <w:tcW w:w="6041" w:type="dxa"/>
            <w:tcBorders>
              <w:bottom w:val="single" w:sz="12" w:space="0" w:color="000000"/>
            </w:tcBorders>
          </w:tcPr>
          <w:p w14:paraId="25262F22" w14:textId="3CC6CAFD" w:rsidR="0007416A" w:rsidRDefault="001A2650" w:rsidP="001D641D">
            <w:pPr>
              <w:pStyle w:val="InfoBlue"/>
            </w:pPr>
            <w:r>
              <w:t>Rad sa objektima ER dijagrama u cilju kreiranja funkcionalnog modela baze podataka.</w:t>
            </w:r>
          </w:p>
        </w:tc>
      </w:tr>
      <w:tr w:rsidR="001A2650" w14:paraId="6A266E8D" w14:textId="77777777">
        <w:trPr>
          <w:cantSplit/>
        </w:trPr>
        <w:tc>
          <w:tcPr>
            <w:tcW w:w="1177" w:type="dxa"/>
            <w:tcBorders>
              <w:top w:val="nil"/>
            </w:tcBorders>
          </w:tcPr>
          <w:p w14:paraId="065E440C" w14:textId="2B017AF3" w:rsidR="001A2650" w:rsidRDefault="001A2650" w:rsidP="001A2650">
            <w:pPr>
              <w:pStyle w:val="BodyText"/>
              <w:keepNext/>
              <w:ind w:left="72"/>
            </w:pPr>
            <w:r>
              <w:t>Važno</w:t>
            </w:r>
          </w:p>
        </w:tc>
        <w:tc>
          <w:tcPr>
            <w:tcW w:w="6041" w:type="dxa"/>
            <w:tcBorders>
              <w:top w:val="nil"/>
            </w:tcBorders>
          </w:tcPr>
          <w:p w14:paraId="6965316F" w14:textId="662B2111" w:rsidR="001A2650" w:rsidRDefault="001A2650" w:rsidP="001A2650">
            <w:pPr>
              <w:pStyle w:val="InfoBlue"/>
            </w:pPr>
            <w:r>
              <w:t>Transformacija grafičkog modela u SQL kod i obrnuto.</w:t>
            </w:r>
          </w:p>
        </w:tc>
      </w:tr>
      <w:tr w:rsidR="001A2650" w14:paraId="0573CE9B" w14:textId="77777777">
        <w:trPr>
          <w:cantSplit/>
        </w:trPr>
        <w:tc>
          <w:tcPr>
            <w:tcW w:w="1177" w:type="dxa"/>
          </w:tcPr>
          <w:p w14:paraId="5F6C0165" w14:textId="0187931F" w:rsidR="001A2650" w:rsidRDefault="001A2650" w:rsidP="001A2650">
            <w:pPr>
              <w:pStyle w:val="BodyText"/>
              <w:ind w:left="72"/>
            </w:pPr>
            <w:r>
              <w:t>Korisno</w:t>
            </w:r>
          </w:p>
        </w:tc>
        <w:tc>
          <w:tcPr>
            <w:tcW w:w="6041" w:type="dxa"/>
          </w:tcPr>
          <w:p w14:paraId="4D7E684A" w14:textId="5B682A4F" w:rsidR="001A2650" w:rsidRDefault="001A2650" w:rsidP="001A2650">
            <w:pPr>
              <w:pStyle w:val="InfoBlue"/>
            </w:pPr>
            <w:r>
              <w:t>Podešavanje radne površine</w:t>
            </w:r>
            <w:r w:rsidR="003A2234">
              <w:t>.</w:t>
            </w:r>
          </w:p>
        </w:tc>
      </w:tr>
    </w:tbl>
    <w:p w14:paraId="46C9BD1E" w14:textId="77777777" w:rsidR="0007416A" w:rsidRDefault="0007416A">
      <w:pPr>
        <w:pStyle w:val="Paragraph4"/>
        <w:ind w:left="0"/>
        <w:jc w:val="left"/>
      </w:pPr>
    </w:p>
    <w:p w14:paraId="4468F334" w14:textId="03D76CAD" w:rsidR="0007416A" w:rsidRDefault="004D226D">
      <w:pPr>
        <w:pStyle w:val="Heading2"/>
        <w:widowControl/>
        <w:numPr>
          <w:ilvl w:val="0"/>
          <w:numId w:val="0"/>
        </w:numPr>
      </w:pPr>
      <w:bookmarkStart w:id="80" w:name="_Toc425054400"/>
      <w:bookmarkStart w:id="81" w:name="_Toc343955074"/>
      <w:bookmarkStart w:id="82" w:name="_Toc346297786"/>
      <w:bookmarkStart w:id="83" w:name="_Toc422186493"/>
      <w:bookmarkStart w:id="84" w:name="_Toc436203396"/>
      <w:bookmarkStart w:id="85" w:name="_Toc452813615"/>
      <w:bookmarkStart w:id="86" w:name="_Toc166437432"/>
      <w:r>
        <w:t>A.3</w:t>
      </w:r>
      <w:r>
        <w:tab/>
      </w:r>
      <w:bookmarkEnd w:id="80"/>
      <w:bookmarkEnd w:id="81"/>
      <w:bookmarkEnd w:id="82"/>
      <w:bookmarkEnd w:id="83"/>
      <w:bookmarkEnd w:id="84"/>
      <w:bookmarkEnd w:id="85"/>
      <w:r w:rsidR="007117A0">
        <w:t>Napor</w:t>
      </w:r>
      <w:bookmarkEnd w:id="86"/>
    </w:p>
    <w:p w14:paraId="7A70E3E3" w14:textId="543FE8F5" w:rsidR="00C61F3C" w:rsidRPr="00C61F3C" w:rsidRDefault="00C61F3C" w:rsidP="00B238D0">
      <w:pPr>
        <w:ind w:left="720"/>
      </w:pPr>
      <w:r>
        <w:t>Napor postavlja razvojni tim. Budući da izrada projekta zahtjeva dosta vremena i resursa razvojni tim treba da izvrši procjenu broja sedmica potrebnih za realizaciju projekta i broj funkcionalnih tačaka koje je potrebno izvršiti u datom vremenskom periodu</w:t>
      </w:r>
      <w:r w:rsidR="00B238D0">
        <w:t>.</w:t>
      </w:r>
    </w:p>
    <w:p w14:paraId="7E36347A" w14:textId="5C191188" w:rsidR="0007416A" w:rsidRDefault="004D226D">
      <w:pPr>
        <w:pStyle w:val="Heading2"/>
        <w:widowControl/>
        <w:numPr>
          <w:ilvl w:val="0"/>
          <w:numId w:val="0"/>
        </w:numPr>
      </w:pPr>
      <w:bookmarkStart w:id="87" w:name="_Toc425054401"/>
      <w:bookmarkStart w:id="88" w:name="_Toc422186494"/>
      <w:bookmarkStart w:id="89" w:name="_Toc436203397"/>
      <w:bookmarkStart w:id="90" w:name="_Toc452813616"/>
      <w:bookmarkStart w:id="91" w:name="_Toc166437433"/>
      <w:r>
        <w:t>A.4</w:t>
      </w:r>
      <w:r>
        <w:tab/>
      </w:r>
      <w:bookmarkEnd w:id="87"/>
      <w:bookmarkEnd w:id="88"/>
      <w:bookmarkEnd w:id="89"/>
      <w:bookmarkEnd w:id="90"/>
      <w:r w:rsidR="007117A0">
        <w:t>Rizik</w:t>
      </w:r>
      <w:bookmarkEnd w:id="91"/>
    </w:p>
    <w:p w14:paraId="48C271D6" w14:textId="6B4C6CCF" w:rsidR="00CA3029" w:rsidRPr="00CA3029" w:rsidRDefault="00CA3029" w:rsidP="00CA3029">
      <w:pPr>
        <w:ind w:left="720"/>
        <w:jc w:val="both"/>
      </w:pPr>
      <w:r w:rsidRPr="00144F62">
        <w:t>Rizik postavlja razvojni tim. a u svrhu procjene potencijalnih neželjenih događaja kao što su otkazivanje, prekoračenje rokova zadatih rasporedom i prekoračenje troškova predviđenih budžetom projekta</w:t>
      </w:r>
      <w:r>
        <w:t>.</w:t>
      </w:r>
    </w:p>
    <w:p w14:paraId="01FE8F91" w14:textId="566698C9" w:rsidR="0007416A" w:rsidRDefault="004D226D">
      <w:pPr>
        <w:pStyle w:val="Heading2"/>
        <w:widowControl/>
        <w:numPr>
          <w:ilvl w:val="0"/>
          <w:numId w:val="0"/>
        </w:numPr>
      </w:pPr>
      <w:bookmarkStart w:id="92" w:name="_Toc425054402"/>
      <w:bookmarkStart w:id="93" w:name="_Toc422186495"/>
      <w:bookmarkStart w:id="94" w:name="_Toc436203398"/>
      <w:bookmarkStart w:id="95" w:name="_Toc452813617"/>
      <w:bookmarkStart w:id="96" w:name="_Toc166437434"/>
      <w:r>
        <w:t>A.5</w:t>
      </w:r>
      <w:r>
        <w:tab/>
      </w:r>
      <w:bookmarkEnd w:id="92"/>
      <w:bookmarkEnd w:id="93"/>
      <w:bookmarkEnd w:id="94"/>
      <w:bookmarkEnd w:id="95"/>
      <w:r w:rsidR="006E5987">
        <w:t>Stabilnost</w:t>
      </w:r>
      <w:bookmarkEnd w:id="96"/>
    </w:p>
    <w:p w14:paraId="39002B2A" w14:textId="68BF02AA" w:rsidR="006417D4" w:rsidRPr="006417D4" w:rsidRDefault="006417D4" w:rsidP="00244510">
      <w:pPr>
        <w:ind w:left="720"/>
      </w:pPr>
      <w:r>
        <w:t xml:space="preserve">Stabilnost se postavlja od strane tima analitičara i razvojnog tima. </w:t>
      </w:r>
      <w:r w:rsidR="00583A8A">
        <w:t xml:space="preserve">Obuhvaćene funkcionalnosti su </w:t>
      </w:r>
      <w:r w:rsidR="008F69BF">
        <w:t xml:space="preserve">permanentne </w:t>
      </w:r>
      <w:r w:rsidR="00583A8A">
        <w:t xml:space="preserve">i nisu sklone promjenama. </w:t>
      </w:r>
      <w:r>
        <w:t>Koristi se za utvrđivanje razvojnih prioriteta</w:t>
      </w:r>
      <w:r w:rsidR="00531ACE">
        <w:t>.</w:t>
      </w:r>
    </w:p>
    <w:p w14:paraId="45820505" w14:textId="07CE578C" w:rsidR="0007416A" w:rsidRDefault="004D226D">
      <w:pPr>
        <w:pStyle w:val="Heading2"/>
        <w:widowControl/>
        <w:numPr>
          <w:ilvl w:val="0"/>
          <w:numId w:val="0"/>
        </w:numPr>
      </w:pPr>
      <w:bookmarkStart w:id="97" w:name="_Toc166437435"/>
      <w:bookmarkStart w:id="98" w:name="_Toc425054403"/>
      <w:bookmarkStart w:id="99" w:name="_Toc343955086"/>
      <w:bookmarkStart w:id="100" w:name="_Toc346297788"/>
      <w:bookmarkStart w:id="101" w:name="_Toc422186496"/>
      <w:bookmarkStart w:id="102" w:name="_Toc436203399"/>
      <w:bookmarkStart w:id="103" w:name="_Toc452813618"/>
      <w:r>
        <w:t>A.6</w:t>
      </w:r>
      <w:r>
        <w:tab/>
      </w:r>
      <w:r w:rsidR="003221F6">
        <w:t>Cilj izdanja</w:t>
      </w:r>
      <w:bookmarkEnd w:id="97"/>
      <w:r>
        <w:t xml:space="preserve"> </w:t>
      </w:r>
      <w:bookmarkEnd w:id="98"/>
      <w:bookmarkEnd w:id="99"/>
      <w:bookmarkEnd w:id="100"/>
      <w:bookmarkEnd w:id="101"/>
      <w:bookmarkEnd w:id="102"/>
      <w:bookmarkEnd w:id="103"/>
    </w:p>
    <w:p w14:paraId="1201570D" w14:textId="2C0C1D8B" w:rsidR="008A11BC" w:rsidRPr="008A11BC" w:rsidRDefault="008A11BC" w:rsidP="001D37AA">
      <w:pPr>
        <w:ind w:left="720"/>
      </w:pPr>
      <w:r>
        <w:t xml:space="preserve">Glavni cilj dokumenta </w:t>
      </w:r>
      <w:r>
        <w:rPr>
          <w:i/>
          <w:iCs/>
        </w:rPr>
        <w:t xml:space="preserve">Vizija </w:t>
      </w:r>
      <w:r>
        <w:t xml:space="preserve">je detaljan prikaz budućeg softverskog alata </w:t>
      </w:r>
      <w:r>
        <w:rPr>
          <w:b/>
          <w:bCs/>
        </w:rPr>
        <w:t xml:space="preserve">SculptER </w:t>
      </w:r>
      <w:r>
        <w:t>sa svim svojim funkcionalnostima kako budućim korisnicima tako i članovima razvojnog tima.</w:t>
      </w:r>
    </w:p>
    <w:p w14:paraId="3DE2E434" w14:textId="459C299F" w:rsidR="0007416A" w:rsidRDefault="004D226D">
      <w:pPr>
        <w:pStyle w:val="Heading2"/>
        <w:widowControl/>
        <w:numPr>
          <w:ilvl w:val="0"/>
          <w:numId w:val="0"/>
        </w:numPr>
      </w:pPr>
      <w:bookmarkStart w:id="104" w:name="_Toc166437436"/>
      <w:bookmarkStart w:id="105" w:name="_Toc425054404"/>
      <w:bookmarkStart w:id="106" w:name="_Toc422186497"/>
      <w:bookmarkStart w:id="107" w:name="_Toc436203400"/>
      <w:bookmarkStart w:id="108" w:name="_Toc452813619"/>
      <w:r>
        <w:t>A.7</w:t>
      </w:r>
      <w:r>
        <w:tab/>
      </w:r>
      <w:r w:rsidR="001D37AA">
        <w:t>Dodjeljeno</w:t>
      </w:r>
      <w:bookmarkEnd w:id="104"/>
      <w:r>
        <w:t xml:space="preserve"> </w:t>
      </w:r>
      <w:bookmarkEnd w:id="105"/>
      <w:bookmarkEnd w:id="106"/>
      <w:bookmarkEnd w:id="107"/>
      <w:bookmarkEnd w:id="108"/>
    </w:p>
    <w:p w14:paraId="12F59CF2" w14:textId="6F1739D8" w:rsidR="001D37AA" w:rsidRPr="001D37AA" w:rsidRDefault="001D37AA" w:rsidP="008C70BB">
      <w:pPr>
        <w:pStyle w:val="BodyText"/>
      </w:pPr>
      <w:r>
        <w:t xml:space="preserve">Članovima Grupe </w:t>
      </w:r>
      <w:r w:rsidR="009824B5">
        <w:t>2</w:t>
      </w:r>
      <w:r>
        <w:t xml:space="preserve"> koji će raditi na daljem razvijanju kako projektne dokumentacije, tako i samog softverskog proizvoda</w:t>
      </w:r>
      <w:r w:rsidR="008C70BB">
        <w:t>.</w:t>
      </w:r>
    </w:p>
    <w:p w14:paraId="252E2600" w14:textId="70B6A786" w:rsidR="0087577A" w:rsidRPr="0087577A" w:rsidRDefault="004D226D" w:rsidP="0087577A">
      <w:pPr>
        <w:pStyle w:val="Heading2"/>
        <w:widowControl/>
        <w:numPr>
          <w:ilvl w:val="0"/>
          <w:numId w:val="0"/>
        </w:numPr>
      </w:pPr>
      <w:bookmarkStart w:id="109" w:name="_Toc425054405"/>
      <w:bookmarkStart w:id="110" w:name="_Toc343955094"/>
      <w:bookmarkStart w:id="111" w:name="_Toc346297789"/>
      <w:bookmarkStart w:id="112" w:name="_Toc422186498"/>
      <w:bookmarkStart w:id="113" w:name="_Toc436203401"/>
      <w:bookmarkStart w:id="114" w:name="_Toc452813620"/>
      <w:bookmarkStart w:id="115" w:name="_Toc166437437"/>
      <w:r>
        <w:lastRenderedPageBreak/>
        <w:t>A.8</w:t>
      </w:r>
      <w:r>
        <w:tab/>
      </w:r>
      <w:bookmarkEnd w:id="109"/>
      <w:bookmarkEnd w:id="110"/>
      <w:bookmarkEnd w:id="111"/>
      <w:bookmarkEnd w:id="112"/>
      <w:bookmarkEnd w:id="113"/>
      <w:bookmarkEnd w:id="114"/>
      <w:r w:rsidR="001D37AA">
        <w:t>Razlog</w:t>
      </w:r>
      <w:bookmarkEnd w:id="115"/>
    </w:p>
    <w:p w14:paraId="77EF28CC" w14:textId="3757AC90" w:rsidR="00175977" w:rsidRDefault="00C51AA5" w:rsidP="00C51AA5">
      <w:pPr>
        <w:pStyle w:val="BodyText"/>
      </w:pPr>
      <w:r>
        <w:t>Nastao s ciljem zadovoljavanja potreba različitih zainteresovanih strana u sklopu modelovanja baza podataka. Proboj među postojećom konkurencijom i ulazak u poslovni svijet.</w:t>
      </w:r>
    </w:p>
    <w:sectPr w:rsidR="00175977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2DB94" w14:textId="77777777" w:rsidR="00895A6D" w:rsidRDefault="00895A6D">
      <w:pPr>
        <w:spacing w:line="240" w:lineRule="auto"/>
      </w:pPr>
      <w:r>
        <w:separator/>
      </w:r>
    </w:p>
  </w:endnote>
  <w:endnote w:type="continuationSeparator" w:id="0">
    <w:p w14:paraId="60FB67E9" w14:textId="77777777" w:rsidR="00895A6D" w:rsidRDefault="00895A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416A" w14:paraId="15D2DEB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6EDA98" w14:textId="2E205A3F" w:rsidR="0007416A" w:rsidRDefault="00DA5D3D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1C4ED0F" w14:textId="5D250E99" w:rsidR="0007416A" w:rsidRDefault="00DA5D3D">
          <w:pPr>
            <w:jc w:val="center"/>
          </w:pPr>
          <w:r>
            <w:t>@Grupa 2,202</w:t>
          </w:r>
          <w:r w:rsidR="00736A88">
            <w:t>4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C72B40" w14:textId="77777777" w:rsidR="0007416A" w:rsidRDefault="004D226D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55B6C941" w14:textId="77777777" w:rsidR="0007416A" w:rsidRDefault="00074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91687" w14:textId="77777777" w:rsidR="00895A6D" w:rsidRDefault="00895A6D">
      <w:pPr>
        <w:spacing w:line="240" w:lineRule="auto"/>
      </w:pPr>
      <w:r>
        <w:separator/>
      </w:r>
    </w:p>
  </w:footnote>
  <w:footnote w:type="continuationSeparator" w:id="0">
    <w:p w14:paraId="159E601D" w14:textId="77777777" w:rsidR="00895A6D" w:rsidRDefault="00895A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2F1A3" w14:textId="77777777" w:rsidR="0007416A" w:rsidRDefault="0007416A">
    <w:pPr>
      <w:rPr>
        <w:sz w:val="24"/>
      </w:rPr>
    </w:pPr>
  </w:p>
  <w:p w14:paraId="12FCD1F5" w14:textId="77777777" w:rsidR="0007416A" w:rsidRDefault="0007416A">
    <w:pPr>
      <w:pBdr>
        <w:top w:val="single" w:sz="6" w:space="1" w:color="auto"/>
      </w:pBdr>
      <w:rPr>
        <w:sz w:val="24"/>
      </w:rPr>
    </w:pPr>
  </w:p>
  <w:p w14:paraId="63FC58AD" w14:textId="1ECFBFFC" w:rsidR="00FB6D53" w:rsidRDefault="00FB6D53" w:rsidP="00FB6D5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2</w:t>
    </w:r>
  </w:p>
  <w:p w14:paraId="53A3CCED" w14:textId="4A078D97" w:rsidR="0007416A" w:rsidRDefault="0007416A">
    <w:pPr>
      <w:pBdr>
        <w:bottom w:val="single" w:sz="6" w:space="1" w:color="auto"/>
      </w:pBdr>
      <w:jc w:val="right"/>
      <w:rPr>
        <w:sz w:val="24"/>
      </w:rPr>
    </w:pPr>
  </w:p>
  <w:p w14:paraId="4DF98A32" w14:textId="77777777" w:rsidR="0007416A" w:rsidRDefault="000741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7416A" w14:paraId="7D6CBA72" w14:textId="77777777">
      <w:tc>
        <w:tcPr>
          <w:tcW w:w="6379" w:type="dxa"/>
        </w:tcPr>
        <w:p w14:paraId="617B3C95" w14:textId="224F633E" w:rsidR="0007416A" w:rsidRDefault="00BC22E0">
          <w:r w:rsidRPr="00BC22E0">
            <w:t>SculptER</w:t>
          </w:r>
        </w:p>
      </w:tc>
      <w:tc>
        <w:tcPr>
          <w:tcW w:w="3179" w:type="dxa"/>
        </w:tcPr>
        <w:p w14:paraId="4FD01970" w14:textId="0D14B6AF" w:rsidR="0007416A" w:rsidRDefault="004D226D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FB6D53">
            <w:t>Verzija</w:t>
          </w:r>
          <w:r>
            <w:t xml:space="preserve">:           </w:t>
          </w:r>
          <w:r w:rsidR="00BC22E0">
            <w:t>0.</w:t>
          </w:r>
          <w:r w:rsidR="00E17306">
            <w:t>5</w:t>
          </w:r>
        </w:p>
      </w:tc>
    </w:tr>
    <w:tr w:rsidR="0007416A" w14:paraId="51966104" w14:textId="77777777">
      <w:tc>
        <w:tcPr>
          <w:tcW w:w="6379" w:type="dxa"/>
        </w:tcPr>
        <w:p w14:paraId="4F39A2AC" w14:textId="5839A2D4" w:rsidR="0007416A" w:rsidRDefault="00FB6D53">
          <w:r>
            <w:t>Vizija</w:t>
          </w:r>
        </w:p>
      </w:tc>
      <w:tc>
        <w:tcPr>
          <w:tcW w:w="3179" w:type="dxa"/>
        </w:tcPr>
        <w:p w14:paraId="712272AE" w14:textId="77EC7BDA" w:rsidR="0007416A" w:rsidRDefault="004D226D">
          <w:r>
            <w:t xml:space="preserve">  </w:t>
          </w:r>
          <w:r w:rsidR="00FB6D53">
            <w:t>Datum</w:t>
          </w:r>
          <w:r>
            <w:t xml:space="preserve">:  </w:t>
          </w:r>
          <w:r w:rsidR="003058D1">
            <w:t>1</w:t>
          </w:r>
          <w:r w:rsidR="00DE1DF3">
            <w:t>8</w:t>
          </w:r>
          <w:r w:rsidR="003058D1">
            <w:t>.0</w:t>
          </w:r>
          <w:r w:rsidR="00DE1DF3">
            <w:t>5</w:t>
          </w:r>
          <w:r w:rsidR="003058D1">
            <w:t>.2024</w:t>
          </w:r>
        </w:p>
      </w:tc>
    </w:tr>
  </w:tbl>
  <w:p w14:paraId="747BC1D2" w14:textId="77777777" w:rsidR="0007416A" w:rsidRDefault="000741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EAC3F50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b w:val="0"/>
        <w:bCs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8E86B12"/>
    <w:multiLevelType w:val="hybridMultilevel"/>
    <w:tmpl w:val="B8C026D6"/>
    <w:lvl w:ilvl="0" w:tplc="5942BF7A">
      <w:start w:val="1"/>
      <w:numFmt w:val="bullet"/>
      <w:lvlText w:val="-"/>
      <w:lvlJc w:val="left"/>
      <w:pPr>
        <w:ind w:left="144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2136D"/>
    <w:multiLevelType w:val="hybridMultilevel"/>
    <w:tmpl w:val="D026D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3BC5732"/>
    <w:multiLevelType w:val="hybridMultilevel"/>
    <w:tmpl w:val="8DBA914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7C97AD1"/>
    <w:multiLevelType w:val="hybridMultilevel"/>
    <w:tmpl w:val="CE38B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A971C4"/>
    <w:multiLevelType w:val="multilevel"/>
    <w:tmpl w:val="81E0D6E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BDE6539"/>
    <w:multiLevelType w:val="hybridMultilevel"/>
    <w:tmpl w:val="240A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8CB6122"/>
    <w:multiLevelType w:val="hybridMultilevel"/>
    <w:tmpl w:val="4B4E4B0A"/>
    <w:lvl w:ilvl="0" w:tplc="5942BF7A">
      <w:start w:val="1"/>
      <w:numFmt w:val="bullet"/>
      <w:lvlText w:val="-"/>
      <w:lvlJc w:val="left"/>
      <w:pPr>
        <w:ind w:left="144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5"/>
  </w:num>
  <w:num w:numId="5">
    <w:abstractNumId w:val="33"/>
  </w:num>
  <w:num w:numId="6">
    <w:abstractNumId w:val="22"/>
  </w:num>
  <w:num w:numId="7">
    <w:abstractNumId w:val="21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31"/>
  </w:num>
  <w:num w:numId="11">
    <w:abstractNumId w:val="5"/>
  </w:num>
  <w:num w:numId="12">
    <w:abstractNumId w:val="16"/>
  </w:num>
  <w:num w:numId="13">
    <w:abstractNumId w:val="14"/>
  </w:num>
  <w:num w:numId="14">
    <w:abstractNumId w:val="30"/>
  </w:num>
  <w:num w:numId="15">
    <w:abstractNumId w:val="13"/>
  </w:num>
  <w:num w:numId="16">
    <w:abstractNumId w:val="6"/>
  </w:num>
  <w:num w:numId="17">
    <w:abstractNumId w:val="29"/>
  </w:num>
  <w:num w:numId="18">
    <w:abstractNumId w:val="20"/>
  </w:num>
  <w:num w:numId="19">
    <w:abstractNumId w:val="7"/>
  </w:num>
  <w:num w:numId="20">
    <w:abstractNumId w:val="18"/>
  </w:num>
  <w:num w:numId="21">
    <w:abstractNumId w:val="12"/>
  </w:num>
  <w:num w:numId="22">
    <w:abstractNumId w:val="28"/>
  </w:num>
  <w:num w:numId="23">
    <w:abstractNumId w:val="11"/>
  </w:num>
  <w:num w:numId="24">
    <w:abstractNumId w:val="9"/>
  </w:num>
  <w:num w:numId="25">
    <w:abstractNumId w:val="8"/>
  </w:num>
  <w:num w:numId="26">
    <w:abstractNumId w:val="24"/>
  </w:num>
  <w:num w:numId="27">
    <w:abstractNumId w:val="26"/>
  </w:num>
  <w:num w:numId="28">
    <w:abstractNumId w:val="34"/>
  </w:num>
  <w:num w:numId="29">
    <w:abstractNumId w:val="17"/>
  </w:num>
  <w:num w:numId="30">
    <w:abstractNumId w:val="10"/>
  </w:num>
  <w:num w:numId="31">
    <w:abstractNumId w:val="19"/>
  </w:num>
  <w:num w:numId="32">
    <w:abstractNumId w:val="25"/>
  </w:num>
  <w:num w:numId="33">
    <w:abstractNumId w:val="27"/>
  </w:num>
  <w:num w:numId="34">
    <w:abstractNumId w:val="23"/>
  </w:num>
  <w:num w:numId="35">
    <w:abstractNumId w:val="32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77"/>
    <w:rsid w:val="0000059A"/>
    <w:rsid w:val="000075FA"/>
    <w:rsid w:val="00007F5C"/>
    <w:rsid w:val="00014A5C"/>
    <w:rsid w:val="00016CE4"/>
    <w:rsid w:val="00044438"/>
    <w:rsid w:val="00047775"/>
    <w:rsid w:val="00056B61"/>
    <w:rsid w:val="00060293"/>
    <w:rsid w:val="0007416A"/>
    <w:rsid w:val="000742BC"/>
    <w:rsid w:val="00082AA3"/>
    <w:rsid w:val="000A17F2"/>
    <w:rsid w:val="000C43B6"/>
    <w:rsid w:val="000F0A7A"/>
    <w:rsid w:val="000F66B8"/>
    <w:rsid w:val="000F747C"/>
    <w:rsid w:val="00112422"/>
    <w:rsid w:val="0012578B"/>
    <w:rsid w:val="00136B93"/>
    <w:rsid w:val="00137381"/>
    <w:rsid w:val="00155784"/>
    <w:rsid w:val="00157574"/>
    <w:rsid w:val="0015795E"/>
    <w:rsid w:val="00172FE9"/>
    <w:rsid w:val="00174FA4"/>
    <w:rsid w:val="00175977"/>
    <w:rsid w:val="001805A0"/>
    <w:rsid w:val="00181A1F"/>
    <w:rsid w:val="001A228A"/>
    <w:rsid w:val="001A2650"/>
    <w:rsid w:val="001A7904"/>
    <w:rsid w:val="001B1040"/>
    <w:rsid w:val="001D37AA"/>
    <w:rsid w:val="001D641D"/>
    <w:rsid w:val="001F6A56"/>
    <w:rsid w:val="0020161C"/>
    <w:rsid w:val="00244510"/>
    <w:rsid w:val="00264766"/>
    <w:rsid w:val="002654D6"/>
    <w:rsid w:val="0028139F"/>
    <w:rsid w:val="00285E15"/>
    <w:rsid w:val="00293B64"/>
    <w:rsid w:val="002A2660"/>
    <w:rsid w:val="002B3DC7"/>
    <w:rsid w:val="002C0152"/>
    <w:rsid w:val="002D051C"/>
    <w:rsid w:val="002D3836"/>
    <w:rsid w:val="002E7F53"/>
    <w:rsid w:val="002F2779"/>
    <w:rsid w:val="002F569A"/>
    <w:rsid w:val="003058D1"/>
    <w:rsid w:val="00317E41"/>
    <w:rsid w:val="003205AD"/>
    <w:rsid w:val="003221F6"/>
    <w:rsid w:val="003435C4"/>
    <w:rsid w:val="00343B92"/>
    <w:rsid w:val="00356773"/>
    <w:rsid w:val="00361B95"/>
    <w:rsid w:val="003639BA"/>
    <w:rsid w:val="003800BD"/>
    <w:rsid w:val="003806B5"/>
    <w:rsid w:val="003A2234"/>
    <w:rsid w:val="003A2A01"/>
    <w:rsid w:val="003A7CCB"/>
    <w:rsid w:val="003C4E86"/>
    <w:rsid w:val="003D4951"/>
    <w:rsid w:val="003E0146"/>
    <w:rsid w:val="003E24E5"/>
    <w:rsid w:val="003E47F9"/>
    <w:rsid w:val="004019BA"/>
    <w:rsid w:val="00415050"/>
    <w:rsid w:val="004241CC"/>
    <w:rsid w:val="00427825"/>
    <w:rsid w:val="0045448C"/>
    <w:rsid w:val="00455402"/>
    <w:rsid w:val="004607F6"/>
    <w:rsid w:val="004671A1"/>
    <w:rsid w:val="0048226B"/>
    <w:rsid w:val="004977FB"/>
    <w:rsid w:val="004B01E4"/>
    <w:rsid w:val="004D226D"/>
    <w:rsid w:val="004E2759"/>
    <w:rsid w:val="004F4EFA"/>
    <w:rsid w:val="0050382D"/>
    <w:rsid w:val="00531ACE"/>
    <w:rsid w:val="005331C7"/>
    <w:rsid w:val="00545CAF"/>
    <w:rsid w:val="00564142"/>
    <w:rsid w:val="005647D0"/>
    <w:rsid w:val="0057537B"/>
    <w:rsid w:val="00583A8A"/>
    <w:rsid w:val="005A73DE"/>
    <w:rsid w:val="005B1CAE"/>
    <w:rsid w:val="005B5621"/>
    <w:rsid w:val="005C17A7"/>
    <w:rsid w:val="005E4BDC"/>
    <w:rsid w:val="005F238B"/>
    <w:rsid w:val="006062D0"/>
    <w:rsid w:val="00616300"/>
    <w:rsid w:val="0061639E"/>
    <w:rsid w:val="00626DCB"/>
    <w:rsid w:val="00631CED"/>
    <w:rsid w:val="0064154F"/>
    <w:rsid w:val="006417D4"/>
    <w:rsid w:val="0067385E"/>
    <w:rsid w:val="006872C8"/>
    <w:rsid w:val="00694505"/>
    <w:rsid w:val="006A597B"/>
    <w:rsid w:val="006B428E"/>
    <w:rsid w:val="006E5987"/>
    <w:rsid w:val="00704FA0"/>
    <w:rsid w:val="007117A0"/>
    <w:rsid w:val="00734FE5"/>
    <w:rsid w:val="007359E4"/>
    <w:rsid w:val="00736A88"/>
    <w:rsid w:val="00753321"/>
    <w:rsid w:val="007553F8"/>
    <w:rsid w:val="00770889"/>
    <w:rsid w:val="007A2E22"/>
    <w:rsid w:val="007A5EC8"/>
    <w:rsid w:val="007A5F1E"/>
    <w:rsid w:val="007C15C3"/>
    <w:rsid w:val="007C1810"/>
    <w:rsid w:val="007C4893"/>
    <w:rsid w:val="007E16DA"/>
    <w:rsid w:val="007F13D4"/>
    <w:rsid w:val="007F4D02"/>
    <w:rsid w:val="00823438"/>
    <w:rsid w:val="00845ABE"/>
    <w:rsid w:val="0085303B"/>
    <w:rsid w:val="0085782F"/>
    <w:rsid w:val="008612EB"/>
    <w:rsid w:val="0087577A"/>
    <w:rsid w:val="008773FC"/>
    <w:rsid w:val="0089557A"/>
    <w:rsid w:val="00895A6D"/>
    <w:rsid w:val="008A0129"/>
    <w:rsid w:val="008A11BC"/>
    <w:rsid w:val="008A1E54"/>
    <w:rsid w:val="008C1ACD"/>
    <w:rsid w:val="008C44C4"/>
    <w:rsid w:val="008C70BB"/>
    <w:rsid w:val="008E2847"/>
    <w:rsid w:val="008E7605"/>
    <w:rsid w:val="008F1E46"/>
    <w:rsid w:val="008F69BF"/>
    <w:rsid w:val="009123A4"/>
    <w:rsid w:val="0092135D"/>
    <w:rsid w:val="0092204C"/>
    <w:rsid w:val="00940DCB"/>
    <w:rsid w:val="00941611"/>
    <w:rsid w:val="00947523"/>
    <w:rsid w:val="009612B9"/>
    <w:rsid w:val="0097570E"/>
    <w:rsid w:val="009824B5"/>
    <w:rsid w:val="009C1A67"/>
    <w:rsid w:val="009C5C20"/>
    <w:rsid w:val="009D1A80"/>
    <w:rsid w:val="009D539C"/>
    <w:rsid w:val="009E66A5"/>
    <w:rsid w:val="00A01117"/>
    <w:rsid w:val="00A035FD"/>
    <w:rsid w:val="00A03C68"/>
    <w:rsid w:val="00A20385"/>
    <w:rsid w:val="00A64A58"/>
    <w:rsid w:val="00A77563"/>
    <w:rsid w:val="00A83E23"/>
    <w:rsid w:val="00A86777"/>
    <w:rsid w:val="00A92E6C"/>
    <w:rsid w:val="00AC3125"/>
    <w:rsid w:val="00AD531E"/>
    <w:rsid w:val="00AE557F"/>
    <w:rsid w:val="00AF085E"/>
    <w:rsid w:val="00B238D0"/>
    <w:rsid w:val="00B51770"/>
    <w:rsid w:val="00B71DF8"/>
    <w:rsid w:val="00B772F2"/>
    <w:rsid w:val="00B82EFD"/>
    <w:rsid w:val="00B864E2"/>
    <w:rsid w:val="00B9589E"/>
    <w:rsid w:val="00B966F1"/>
    <w:rsid w:val="00BA32E0"/>
    <w:rsid w:val="00BA75E0"/>
    <w:rsid w:val="00BB0306"/>
    <w:rsid w:val="00BB532C"/>
    <w:rsid w:val="00BB69C5"/>
    <w:rsid w:val="00BC22E0"/>
    <w:rsid w:val="00BD0B3D"/>
    <w:rsid w:val="00BE0F04"/>
    <w:rsid w:val="00BE189B"/>
    <w:rsid w:val="00BF3AAD"/>
    <w:rsid w:val="00C0782F"/>
    <w:rsid w:val="00C12562"/>
    <w:rsid w:val="00C25F82"/>
    <w:rsid w:val="00C355CE"/>
    <w:rsid w:val="00C42A6E"/>
    <w:rsid w:val="00C43813"/>
    <w:rsid w:val="00C452F9"/>
    <w:rsid w:val="00C51AA5"/>
    <w:rsid w:val="00C61F3C"/>
    <w:rsid w:val="00C70D98"/>
    <w:rsid w:val="00C71072"/>
    <w:rsid w:val="00C73697"/>
    <w:rsid w:val="00C77E2B"/>
    <w:rsid w:val="00C82405"/>
    <w:rsid w:val="00C86FB6"/>
    <w:rsid w:val="00CA3029"/>
    <w:rsid w:val="00CA5DED"/>
    <w:rsid w:val="00CF565D"/>
    <w:rsid w:val="00D02382"/>
    <w:rsid w:val="00D32509"/>
    <w:rsid w:val="00D35284"/>
    <w:rsid w:val="00D47BF5"/>
    <w:rsid w:val="00D53291"/>
    <w:rsid w:val="00D574B3"/>
    <w:rsid w:val="00D66DB0"/>
    <w:rsid w:val="00D83E20"/>
    <w:rsid w:val="00D97840"/>
    <w:rsid w:val="00DA5D3D"/>
    <w:rsid w:val="00DA5E68"/>
    <w:rsid w:val="00DD1B94"/>
    <w:rsid w:val="00DD3CDF"/>
    <w:rsid w:val="00DE1DF3"/>
    <w:rsid w:val="00E025CD"/>
    <w:rsid w:val="00E17306"/>
    <w:rsid w:val="00E32653"/>
    <w:rsid w:val="00E35134"/>
    <w:rsid w:val="00E53035"/>
    <w:rsid w:val="00E56BD6"/>
    <w:rsid w:val="00E62B2C"/>
    <w:rsid w:val="00E77180"/>
    <w:rsid w:val="00E96A84"/>
    <w:rsid w:val="00EC0379"/>
    <w:rsid w:val="00EE4289"/>
    <w:rsid w:val="00EF108C"/>
    <w:rsid w:val="00EF398E"/>
    <w:rsid w:val="00F13573"/>
    <w:rsid w:val="00F1620C"/>
    <w:rsid w:val="00F254BB"/>
    <w:rsid w:val="00F33309"/>
    <w:rsid w:val="00F356E3"/>
    <w:rsid w:val="00F84820"/>
    <w:rsid w:val="00F878FC"/>
    <w:rsid w:val="00F90FF6"/>
    <w:rsid w:val="00F931BB"/>
    <w:rsid w:val="00F96FD7"/>
    <w:rsid w:val="00FB6D53"/>
    <w:rsid w:val="00FC3909"/>
    <w:rsid w:val="00FC5455"/>
    <w:rsid w:val="00FD21C0"/>
    <w:rsid w:val="00FD4037"/>
    <w:rsid w:val="00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F682F4"/>
  <w15:chartTrackingRefBased/>
  <w15:docId w15:val="{D22E77B7-1C55-4E87-B55D-971DF0EF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1E4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1D641D"/>
    <w:pPr>
      <w:tabs>
        <w:tab w:val="left" w:pos="540"/>
        <w:tab w:val="left" w:pos="1260"/>
      </w:tabs>
      <w:spacing w:after="120"/>
    </w:pPr>
    <w:rPr>
      <w:iCs/>
      <w:color w:val="000000" w:themeColor="text1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PlaceholderText">
    <w:name w:val="Placeholder Text"/>
    <w:uiPriority w:val="99"/>
    <w:semiHidden/>
    <w:rsid w:val="00DA5D3D"/>
    <w:rPr>
      <w:color w:val="808080"/>
    </w:rPr>
  </w:style>
  <w:style w:type="character" w:customStyle="1" w:styleId="BodyTextChar">
    <w:name w:val="Body Text Char"/>
    <w:link w:val="BodyText"/>
    <w:semiHidden/>
    <w:rsid w:val="004977FB"/>
  </w:style>
  <w:style w:type="paragraph" w:styleId="ListParagraph">
    <w:name w:val="List Paragraph"/>
    <w:basedOn w:val="Normal"/>
    <w:uiPriority w:val="34"/>
    <w:qFormat/>
    <w:rsid w:val="00C42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8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vic\OneDrive\&#1056;&#1072;&#1076;&#1085;&#1072;%20&#1087;&#1086;&#1074;&#1088;&#1096;&#1080;&#1085;&#1072;\ZA%20SIMS%20PROJEKAT\Rup_Templates\req\rup_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rup_vision</Template>
  <TotalTime>362</TotalTime>
  <Pages>13</Pages>
  <Words>3187</Words>
  <Characters>18168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&lt;Company Name&gt;</Company>
  <LinksUpToDate>false</LinksUpToDate>
  <CharactersWithSpaces>21313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Nikola Savic</dc:creator>
  <cp:keywords/>
  <dc:description/>
  <cp:lastModifiedBy>Nikola Savic</cp:lastModifiedBy>
  <cp:revision>234</cp:revision>
  <cp:lastPrinted>2001-03-15T13:26:00Z</cp:lastPrinted>
  <dcterms:created xsi:type="dcterms:W3CDTF">2024-05-03T19:27:00Z</dcterms:created>
  <dcterms:modified xsi:type="dcterms:W3CDTF">2024-08-11T18:48:00Z</dcterms:modified>
</cp:coreProperties>
</file>